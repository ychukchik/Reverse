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41415" w14:textId="77777777" w:rsidR="00C53ADA" w:rsidRPr="006A0481" w:rsidRDefault="00C53ADA" w:rsidP="004D6D91">
      <w:pPr>
        <w:pStyle w:val="afff6"/>
      </w:pPr>
      <w:r w:rsidRPr="006A0481">
        <w:t>Министерство образования и науки Российской Федерации</w:t>
      </w:r>
    </w:p>
    <w:p w14:paraId="2A733D66" w14:textId="77777777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 xml:space="preserve">Санкт-Петербургский </w:t>
      </w:r>
      <w:r w:rsidR="00C6615B">
        <w:rPr>
          <w:rFonts w:cs="Times New Roman"/>
        </w:rPr>
        <w:t>П</w:t>
      </w:r>
      <w:r w:rsidRPr="006A0481">
        <w:rPr>
          <w:rFonts w:cs="Times New Roman"/>
        </w:rPr>
        <w:t xml:space="preserve">олитехнический </w:t>
      </w:r>
      <w:r w:rsidR="00C6615B">
        <w:rPr>
          <w:rFonts w:cs="Times New Roman"/>
        </w:rPr>
        <w:t>У</w:t>
      </w:r>
      <w:r w:rsidRPr="006A0481">
        <w:rPr>
          <w:rFonts w:cs="Times New Roman"/>
        </w:rPr>
        <w:t>ниверситет</w:t>
      </w:r>
      <w:r w:rsidR="00FF6364" w:rsidRPr="00FF6364">
        <w:rPr>
          <w:rFonts w:cs="Times New Roman"/>
        </w:rPr>
        <w:t xml:space="preserve"> Петра Великого</w:t>
      </w:r>
    </w:p>
    <w:p w14:paraId="22074EBE" w14:textId="77777777" w:rsidR="00C53ADA" w:rsidRPr="006A0481" w:rsidRDefault="00C53ADA" w:rsidP="004D6D91">
      <w:pPr>
        <w:pStyle w:val="afff6"/>
        <w:rPr>
          <w:rFonts w:cs="Times New Roman"/>
        </w:rPr>
      </w:pPr>
      <w:r w:rsidRPr="006A0481">
        <w:rPr>
          <w:rFonts w:cs="Times New Roman"/>
        </w:rPr>
        <w:t>—</w:t>
      </w:r>
    </w:p>
    <w:p w14:paraId="0D649CF4" w14:textId="72960DB0" w:rsidR="00C53ADA" w:rsidRPr="006A0481" w:rsidRDefault="007E4125" w:rsidP="004D6D91">
      <w:pPr>
        <w:pStyle w:val="afff6"/>
        <w:rPr>
          <w:rFonts w:cs="Times New Roman"/>
        </w:rPr>
      </w:pPr>
      <w:r>
        <w:rPr>
          <w:rFonts w:cs="Times New Roman"/>
        </w:rPr>
        <w:t>Институт компьютерных наук и кибербезопасности</w:t>
      </w:r>
      <w:r w:rsidR="00C53ADA" w:rsidRPr="006A0481">
        <w:rPr>
          <w:rFonts w:cs="Times New Roman"/>
        </w:rPr>
        <w:t xml:space="preserve"> </w:t>
      </w:r>
    </w:p>
    <w:p w14:paraId="67E5EC85" w14:textId="77777777" w:rsidR="00C53ADA" w:rsidRDefault="00C53ADA" w:rsidP="00D335CB">
      <w:pPr>
        <w:pStyle w:val="afffd"/>
      </w:pPr>
    </w:p>
    <w:p w14:paraId="7AAF86C6" w14:textId="77777777" w:rsidR="006E2B77" w:rsidRPr="00B57B60" w:rsidRDefault="006E2B77" w:rsidP="00C53ADA">
      <w:pPr>
        <w:spacing w:line="240" w:lineRule="auto"/>
        <w:rPr>
          <w:sz w:val="24"/>
          <w:szCs w:val="24"/>
        </w:rPr>
      </w:pPr>
    </w:p>
    <w:p w14:paraId="3AD25FAD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33AD5287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B43E75A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70F272A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3B5E23F7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25968CEE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BA943E8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479ECCA9" w14:textId="77777777" w:rsidR="00C53ADA" w:rsidRDefault="00C53ADA" w:rsidP="00C53ADA">
      <w:pPr>
        <w:spacing w:line="240" w:lineRule="auto"/>
        <w:rPr>
          <w:sz w:val="24"/>
          <w:szCs w:val="24"/>
        </w:rPr>
      </w:pPr>
    </w:p>
    <w:p w14:paraId="321E3DC5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4D348841" w14:textId="4162BEC3" w:rsidR="002632D6" w:rsidRPr="00D335CB" w:rsidRDefault="002632D6" w:rsidP="002632D6">
      <w:pPr>
        <w:pStyle w:val="afff3"/>
        <w:outlineLvl w:val="0"/>
        <w:rPr>
          <w:caps/>
          <w:sz w:val="24"/>
          <w:szCs w:val="24"/>
          <w:lang w:val="ru-RU"/>
        </w:rPr>
      </w:pPr>
      <w:r w:rsidRPr="00D335CB">
        <w:rPr>
          <w:lang w:val="ru-RU"/>
        </w:rPr>
        <w:t xml:space="preserve">ЛАБОРАТОРНАЯ РАБОТА № </w:t>
      </w:r>
      <w:r w:rsidR="007E4125">
        <w:rPr>
          <w:lang w:val="ru-RU"/>
        </w:rPr>
        <w:t>2</w:t>
      </w:r>
    </w:p>
    <w:p w14:paraId="735C0FB5" w14:textId="77777777" w:rsidR="00C53ADA" w:rsidRDefault="00C53ADA" w:rsidP="00601F8B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2DD39AC0" w14:textId="0B2E7C6A" w:rsidR="00601F8B" w:rsidRPr="00601F8B" w:rsidRDefault="00FB359E" w:rsidP="004D6D91">
      <w:pPr>
        <w:pStyle w:val="afff5"/>
        <w:rPr>
          <w:highlight w:val="yellow"/>
        </w:rPr>
      </w:pPr>
      <w:r w:rsidRPr="006A0481">
        <w:t>«</w:t>
      </w:r>
      <w:r w:rsidR="007E4125" w:rsidRPr="007E4125">
        <w:t>Изучение методов исследования исполняемых файлов с элементами самозащиты</w:t>
      </w:r>
      <w:r w:rsidRPr="006A0481">
        <w:t>»</w:t>
      </w:r>
    </w:p>
    <w:p w14:paraId="29E4854D" w14:textId="77777777" w:rsidR="00830F2D" w:rsidRPr="006A0481" w:rsidRDefault="00830F2D" w:rsidP="00C53ADA">
      <w:pPr>
        <w:numPr>
          <w:ilvl w:val="0"/>
          <w:numId w:val="24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3EDAB4BD" w14:textId="432F7344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344960">
        <w:rPr>
          <w:rFonts w:eastAsia="Times New Roman" w:cs="Times New Roman"/>
        </w:rPr>
        <w:t>Технологии реверс-инжиниринга программного обеспечения</w:t>
      </w:r>
      <w:r w:rsidRPr="006A0481">
        <w:rPr>
          <w:rFonts w:eastAsia="Times New Roman" w:cs="Times New Roman"/>
        </w:rPr>
        <w:t>»</w:t>
      </w:r>
    </w:p>
    <w:p w14:paraId="2FF3AA4C" w14:textId="77777777" w:rsidR="00C53ADA" w:rsidRDefault="00C53ADA" w:rsidP="007E4125">
      <w:pPr>
        <w:ind w:firstLine="0"/>
      </w:pPr>
    </w:p>
    <w:p w14:paraId="31D8F376" w14:textId="77777777" w:rsidR="00830F2D" w:rsidRDefault="00830F2D" w:rsidP="00C53ADA"/>
    <w:p w14:paraId="6B00C524" w14:textId="77777777" w:rsidR="00830F2D" w:rsidRDefault="00830F2D" w:rsidP="00111FF9">
      <w:pPr>
        <w:ind w:firstLine="0"/>
      </w:pPr>
    </w:p>
    <w:p w14:paraId="1797D6AA" w14:textId="77777777" w:rsidR="00830F2D" w:rsidRDefault="00830F2D" w:rsidP="00C53ADA"/>
    <w:p w14:paraId="3712F07B" w14:textId="77777777" w:rsidR="00C53ADA" w:rsidRPr="00B57B60" w:rsidRDefault="00C53ADA" w:rsidP="00111FF9">
      <w:pPr>
        <w:pStyle w:val="a"/>
        <w:jc w:val="left"/>
      </w:pPr>
      <w:r w:rsidRPr="00B57B60">
        <w:t>Выполнил</w:t>
      </w:r>
    </w:p>
    <w:p w14:paraId="6CA0656A" w14:textId="05490421" w:rsidR="00C53ADA" w:rsidRPr="00B57B60" w:rsidRDefault="00961BBB" w:rsidP="00111FF9">
      <w:pPr>
        <w:pStyle w:val="a"/>
      </w:pPr>
      <w:r>
        <w:t>студент гр.</w:t>
      </w:r>
      <w:r w:rsidRPr="003F274E">
        <w:t xml:space="preserve"> </w:t>
      </w:r>
      <w:r w:rsidR="00344960">
        <w:t>51</w:t>
      </w:r>
      <w:r w:rsidR="003F274E">
        <w:t>51004</w:t>
      </w:r>
      <w:r w:rsidR="003F274E" w:rsidRPr="003F274E">
        <w:t>/</w:t>
      </w:r>
      <w:r w:rsidR="003F274E">
        <w:t>10</w:t>
      </w:r>
      <w:r w:rsidR="004E1421">
        <w:t>1</w:t>
      </w:r>
      <w:r w:rsidR="003F274E">
        <w:t>01</w:t>
      </w:r>
      <w:r w:rsidR="00111FF9">
        <w:t xml:space="preserve">                                                          </w:t>
      </w:r>
      <w:r w:rsidR="003F274E">
        <w:t>Веремейчук Я.Ю.</w:t>
      </w:r>
    </w:p>
    <w:p w14:paraId="605F7F54" w14:textId="77777777" w:rsidR="00C53ADA" w:rsidRPr="00B57B60" w:rsidRDefault="00C53ADA" w:rsidP="00025991">
      <w:pPr>
        <w:pStyle w:val="41"/>
      </w:pPr>
      <w:r w:rsidRPr="00B57B60">
        <w:t>&lt;подпись&gt;</w:t>
      </w:r>
    </w:p>
    <w:p w14:paraId="4AA4A20A" w14:textId="77777777" w:rsidR="000F71FD" w:rsidRDefault="000F71FD" w:rsidP="003C218B">
      <w:pPr>
        <w:pStyle w:val="af6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28E94262" w14:textId="77777777" w:rsidR="00C53ADA" w:rsidRPr="00B57B60" w:rsidRDefault="000F71FD" w:rsidP="00111FF9">
      <w:pPr>
        <w:pStyle w:val="a"/>
        <w:jc w:val="left"/>
      </w:pPr>
      <w:r>
        <w:t>Преподаватель</w:t>
      </w:r>
    </w:p>
    <w:p w14:paraId="17A480E5" w14:textId="15C37C75" w:rsidR="00C53ADA" w:rsidRPr="00B57B60" w:rsidRDefault="00C93DCC" w:rsidP="00111FF9">
      <w:pPr>
        <w:pStyle w:val="a"/>
        <w:jc w:val="left"/>
      </w:pPr>
      <w:r w:rsidRPr="00C93DCC">
        <w:t>асс. преподавателя</w:t>
      </w:r>
      <w:r w:rsidR="00C53ADA" w:rsidRPr="00B57B60">
        <w:tab/>
      </w:r>
      <w:r w:rsidR="00111FF9">
        <w:t xml:space="preserve">                                                              </w:t>
      </w:r>
      <w:r w:rsidR="00C53ADA" w:rsidRPr="00B57B60">
        <w:tab/>
      </w:r>
      <w:r w:rsidR="00111FF9">
        <w:t xml:space="preserve"> </w:t>
      </w:r>
      <w:r w:rsidR="00344960">
        <w:t xml:space="preserve">Овасапян </w:t>
      </w:r>
      <w:proofErr w:type="gramStart"/>
      <w:r w:rsidR="00344960">
        <w:t>Т.Д.</w:t>
      </w:r>
      <w:proofErr w:type="gramEnd"/>
    </w:p>
    <w:p w14:paraId="1CF19C1F" w14:textId="77777777" w:rsidR="00C53ADA" w:rsidRPr="00C53ADA" w:rsidRDefault="00C53ADA" w:rsidP="00025991">
      <w:pPr>
        <w:pStyle w:val="41"/>
      </w:pPr>
      <w:r w:rsidRPr="00C53ADA">
        <w:t>&lt;подпись&gt;</w:t>
      </w:r>
    </w:p>
    <w:p w14:paraId="7BFF1D50" w14:textId="77777777" w:rsidR="00C53ADA" w:rsidRPr="00B57B60" w:rsidRDefault="00C53ADA" w:rsidP="00C53ADA">
      <w:pPr>
        <w:pStyle w:val="af6"/>
        <w:numPr>
          <w:ilvl w:val="0"/>
          <w:numId w:val="24"/>
        </w:numPr>
        <w:tabs>
          <w:tab w:val="left" w:pos="3960"/>
          <w:tab w:val="left" w:pos="6840"/>
        </w:tabs>
        <w:spacing w:after="200" w:line="276" w:lineRule="auto"/>
        <w:jc w:val="left"/>
      </w:pPr>
    </w:p>
    <w:p w14:paraId="05146DEB" w14:textId="77777777" w:rsidR="00C53ADA" w:rsidRPr="006A0481" w:rsidRDefault="00C53ADA" w:rsidP="00C53ADA">
      <w:pPr>
        <w:numPr>
          <w:ilvl w:val="0"/>
          <w:numId w:val="24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7BC97A8D" w14:textId="77777777" w:rsidR="00C53ADA" w:rsidRDefault="00C53ADA" w:rsidP="00025991">
      <w:pPr>
        <w:suppressAutoHyphens/>
        <w:spacing w:line="240" w:lineRule="auto"/>
        <w:ind w:firstLine="0"/>
        <w:rPr>
          <w:rFonts w:eastAsia="Times New Roman" w:cs="Times New Roman"/>
        </w:rPr>
      </w:pPr>
    </w:p>
    <w:p w14:paraId="7B6F7D89" w14:textId="77777777" w:rsidR="00830F2D" w:rsidRDefault="00830F2D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7F2FFCF5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6F083D82" w14:textId="5FB03194" w:rsidR="00C93DCC" w:rsidRPr="00111FF9" w:rsidRDefault="00C53ADA" w:rsidP="00111FF9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highlight w:val="yellow"/>
        </w:rPr>
      </w:pPr>
      <w:r w:rsidRPr="006A0481">
        <w:rPr>
          <w:rFonts w:eastAsia="Times New Roman" w:cs="Times New Roman"/>
        </w:rPr>
        <w:t>20</w:t>
      </w:r>
      <w:r w:rsidR="003F274E" w:rsidRPr="003F274E">
        <w:rPr>
          <w:rFonts w:eastAsia="Times New Roman" w:cs="Times New Roman"/>
        </w:rPr>
        <w:t>2</w:t>
      </w:r>
      <w:r w:rsidR="00344960">
        <w:rPr>
          <w:rFonts w:eastAsia="Times New Roman" w:cs="Times New Roman"/>
        </w:rPr>
        <w:t>3</w:t>
      </w:r>
    </w:p>
    <w:p w14:paraId="2A2CA3D5" w14:textId="77777777" w:rsidR="00601F8B" w:rsidRPr="00D740EB" w:rsidRDefault="00C93DCC" w:rsidP="00111FF9">
      <w:pPr>
        <w:pStyle w:val="a6"/>
      </w:pPr>
      <w:r w:rsidRPr="00D740EB">
        <w:lastRenderedPageBreak/>
        <w:t>Цель работы</w:t>
      </w:r>
    </w:p>
    <w:p w14:paraId="069EAFB9" w14:textId="05B4CE7B" w:rsidR="00C93DCC" w:rsidRPr="00A67EE0" w:rsidRDefault="007E4125" w:rsidP="00A67EE0">
      <w:pPr>
        <w:rPr>
          <w:rFonts w:cs="Times New Roman"/>
        </w:rPr>
      </w:pPr>
      <w:r>
        <w:rPr>
          <w:rFonts w:cs="Times New Roman"/>
        </w:rPr>
        <w:t>Изучение методов защиты, применяемых во вредоносном программном обеспечении, и способов их обхода. Изучение методов анализа бинарного кода.</w:t>
      </w:r>
    </w:p>
    <w:p w14:paraId="10C7EF94" w14:textId="77777777" w:rsidR="00C93DCC" w:rsidRDefault="00C93DCC" w:rsidP="00C93DCC">
      <w:pPr>
        <w:suppressAutoHyphens/>
        <w:rPr>
          <w:rFonts w:eastAsia="Times New Roman" w:cs="Times New Roman"/>
        </w:rPr>
      </w:pPr>
    </w:p>
    <w:p w14:paraId="613EAA0D" w14:textId="60BF7AF7" w:rsidR="00AE1FDE" w:rsidRPr="00C93DCC" w:rsidRDefault="00656595" w:rsidP="00111FF9">
      <w:pPr>
        <w:pStyle w:val="a6"/>
      </w:pPr>
      <w:r>
        <w:t>Ход работы</w:t>
      </w:r>
    </w:p>
    <w:p w14:paraId="2C131050" w14:textId="3F8C40DE" w:rsidR="003F5CA2" w:rsidRDefault="004636A5" w:rsidP="004636A5">
      <w:pPr>
        <w:suppressAutoHyphens/>
        <w:rPr>
          <w:rFonts w:cs="Times New Roman"/>
        </w:rPr>
      </w:pPr>
      <w:r w:rsidRPr="004636A5">
        <w:rPr>
          <w:rFonts w:eastAsia="Times New Roman" w:cs="Times New Roman"/>
        </w:rPr>
        <w:t xml:space="preserve">Существует множество подходов и методов, которые могут быть применены для защиты программного обеспечения. </w:t>
      </w:r>
      <w:r>
        <w:rPr>
          <w:rFonts w:eastAsia="Times New Roman" w:cs="Times New Roman"/>
        </w:rPr>
        <w:t>Например, и</w:t>
      </w:r>
      <w:r w:rsidRPr="004636A5">
        <w:rPr>
          <w:rFonts w:eastAsia="Times New Roman" w:cs="Times New Roman"/>
        </w:rPr>
        <w:t>спользование алгоритмов шифрования для защиты данных в программном обеспечении, чтобы предотвратить несанкционированный доступ и перехват информации;</w:t>
      </w:r>
      <w:r>
        <w:rPr>
          <w:rFonts w:eastAsia="Times New Roman" w:cs="Times New Roman"/>
        </w:rPr>
        <w:t xml:space="preserve"> в</w:t>
      </w:r>
      <w:r w:rsidRPr="004636A5">
        <w:rPr>
          <w:rFonts w:eastAsia="Times New Roman" w:cs="Times New Roman"/>
        </w:rPr>
        <w:t xml:space="preserve">недрение механизмов аутентификации для проверки подлинности пользователей и установления их прав доступа к системе; </w:t>
      </w:r>
      <w:r>
        <w:rPr>
          <w:rFonts w:cs="Times New Roman"/>
        </w:rPr>
        <w:t xml:space="preserve">написание скриптов и плагинов к средствам </w:t>
      </w:r>
      <w:proofErr w:type="spellStart"/>
      <w:r>
        <w:rPr>
          <w:rFonts w:cs="Times New Roman"/>
        </w:rPr>
        <w:t>дизассемблерования</w:t>
      </w:r>
      <w:proofErr w:type="spellEnd"/>
      <w:r>
        <w:rPr>
          <w:rFonts w:cs="Times New Roman"/>
        </w:rPr>
        <w:t xml:space="preserve"> и отладки, использование средств </w:t>
      </w:r>
      <w:proofErr w:type="spellStart"/>
      <w:r>
        <w:rPr>
          <w:rFonts w:cs="Times New Roman"/>
        </w:rPr>
        <w:t>инструментации</w:t>
      </w:r>
      <w:proofErr w:type="spellEnd"/>
      <w:r>
        <w:rPr>
          <w:rFonts w:cs="Times New Roman"/>
        </w:rPr>
        <w:t xml:space="preserve"> исполняемого кода, использование технологии символьного выполнения.</w:t>
      </w:r>
    </w:p>
    <w:p w14:paraId="71B4D049" w14:textId="77777777" w:rsidR="004636A5" w:rsidRDefault="004636A5" w:rsidP="004636A5">
      <w:pPr>
        <w:suppressAutoHyphens/>
        <w:rPr>
          <w:rFonts w:cs="Times New Roman"/>
        </w:rPr>
      </w:pPr>
    </w:p>
    <w:p w14:paraId="73E857A0" w14:textId="57F56041" w:rsidR="004636A5" w:rsidRDefault="004636A5" w:rsidP="004636A5">
      <w:pPr>
        <w:suppressAutoHyphens/>
      </w:pPr>
      <w:r>
        <w:t xml:space="preserve">Перед началом работы был получен исполняемый файл </w:t>
      </w:r>
      <w:proofErr w:type="spellStart"/>
      <w:r w:rsidR="00FD1064">
        <w:rPr>
          <w:lang w:val="en-US"/>
        </w:rPr>
        <w:t>crackme</w:t>
      </w:r>
      <w:proofErr w:type="spellEnd"/>
      <w:r w:rsidR="00FD1064" w:rsidRPr="00FD1064">
        <w:t>3.</w:t>
      </w:r>
      <w:r w:rsidR="00FD1064">
        <w:rPr>
          <w:lang w:val="en-US"/>
        </w:rPr>
        <w:t>exe</w:t>
      </w:r>
      <w:r w:rsidR="00FD1064" w:rsidRPr="00FD1064">
        <w:t>.</w:t>
      </w:r>
    </w:p>
    <w:p w14:paraId="42894121" w14:textId="77777777" w:rsidR="00BF098D" w:rsidRDefault="00BF098D" w:rsidP="004636A5">
      <w:pPr>
        <w:suppressAutoHyphens/>
      </w:pPr>
    </w:p>
    <w:p w14:paraId="160DCA70" w14:textId="77777777" w:rsidR="00224FE8" w:rsidRDefault="00FD1064" w:rsidP="00224FE8">
      <w:pPr>
        <w:pStyle w:val="af8"/>
      </w:pPr>
      <w:r w:rsidRPr="00FD1064">
        <w:rPr>
          <w:noProof/>
        </w:rPr>
        <w:drawing>
          <wp:inline distT="0" distB="0" distL="0" distR="0" wp14:anchorId="5263D9A5" wp14:editId="62059F77">
            <wp:extent cx="5835992" cy="1743075"/>
            <wp:effectExtent l="0" t="0" r="0" b="0"/>
            <wp:docPr id="184605322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5322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0246" cy="174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B1A8" w14:textId="51EAEC7D" w:rsidR="00FD1064" w:rsidRDefault="00224FE8" w:rsidP="00224FE8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– Попытка запустить </w:t>
      </w:r>
      <w:proofErr w:type="spellStart"/>
      <w:r>
        <w:rPr>
          <w:lang w:val="en-US"/>
        </w:rPr>
        <w:t>crackme</w:t>
      </w:r>
      <w:proofErr w:type="spellEnd"/>
      <w:r w:rsidRPr="00224FE8">
        <w:t>3.</w:t>
      </w:r>
      <w:r>
        <w:rPr>
          <w:lang w:val="en-US"/>
        </w:rPr>
        <w:t>exe</w:t>
      </w:r>
    </w:p>
    <w:p w14:paraId="789E22C7" w14:textId="77777777" w:rsidR="00BF098D" w:rsidRDefault="00BF098D" w:rsidP="004636A5">
      <w:pPr>
        <w:suppressAutoHyphens/>
      </w:pPr>
    </w:p>
    <w:p w14:paraId="2772E692" w14:textId="0B9CFB31" w:rsidR="00BF098D" w:rsidRDefault="00BF098D" w:rsidP="004636A5">
      <w:pPr>
        <w:suppressAutoHyphens/>
      </w:pPr>
      <w:r>
        <w:t xml:space="preserve">Далее необходимо перейти в </w:t>
      </w:r>
      <w:r>
        <w:rPr>
          <w:lang w:val="en-US"/>
        </w:rPr>
        <w:t>IDA</w:t>
      </w:r>
      <w:r w:rsidRPr="00BF098D">
        <w:t xml:space="preserve"> </w:t>
      </w:r>
      <w:r>
        <w:rPr>
          <w:lang w:val="en-US"/>
        </w:rPr>
        <w:t>Pro</w:t>
      </w:r>
      <w:r>
        <w:t xml:space="preserve"> и открыть там </w:t>
      </w:r>
      <w:proofErr w:type="spellStart"/>
      <w:r>
        <w:t>экзешник</w:t>
      </w:r>
      <w:proofErr w:type="spellEnd"/>
      <w:r>
        <w:t xml:space="preserve">. Затем нажать </w:t>
      </w:r>
      <w:r>
        <w:rPr>
          <w:lang w:val="en-US"/>
        </w:rPr>
        <w:t>Ctrl</w:t>
      </w:r>
      <w:r w:rsidRPr="00BF098D">
        <w:t>+</w:t>
      </w:r>
      <w:r>
        <w:rPr>
          <w:lang w:val="en-US"/>
        </w:rPr>
        <w:t>E</w:t>
      </w:r>
      <w:r w:rsidRPr="00BF098D">
        <w:t xml:space="preserve"> </w:t>
      </w:r>
      <w:r>
        <w:t xml:space="preserve">и выбрать </w:t>
      </w:r>
      <w:r>
        <w:rPr>
          <w:lang w:val="en-US"/>
        </w:rPr>
        <w:t>TLS</w:t>
      </w:r>
      <w:r w:rsidRPr="00BF098D">
        <w:t xml:space="preserve"> </w:t>
      </w:r>
      <w:r>
        <w:rPr>
          <w:lang w:val="en-US"/>
        </w:rPr>
        <w:t>Callback</w:t>
      </w:r>
      <w:r>
        <w:t xml:space="preserve">, поставить точку останова, начать отладку и с помощью </w:t>
      </w:r>
      <w:r>
        <w:rPr>
          <w:lang w:val="en-US"/>
        </w:rPr>
        <w:t xml:space="preserve">F8 </w:t>
      </w:r>
      <w:r>
        <w:t>двигаться по коду.</w:t>
      </w:r>
    </w:p>
    <w:p w14:paraId="36D8E1B4" w14:textId="77777777" w:rsidR="00260C39" w:rsidRDefault="00260C39" w:rsidP="004636A5">
      <w:pPr>
        <w:suppressAutoHyphens/>
      </w:pPr>
    </w:p>
    <w:p w14:paraId="33410738" w14:textId="77777777" w:rsidR="00224FE8" w:rsidRDefault="00260C39" w:rsidP="00224FE8">
      <w:pPr>
        <w:pStyle w:val="af8"/>
      </w:pPr>
      <w:r w:rsidRPr="00260C39">
        <w:rPr>
          <w:noProof/>
        </w:rPr>
        <w:lastRenderedPageBreak/>
        <w:drawing>
          <wp:inline distT="0" distB="0" distL="0" distR="0" wp14:anchorId="25F05F7B" wp14:editId="053A65AD">
            <wp:extent cx="6219201" cy="2867025"/>
            <wp:effectExtent l="0" t="0" r="0" b="0"/>
            <wp:docPr id="171191455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1455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6280" cy="287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5231" w14:textId="27DD6486" w:rsidR="00260C39" w:rsidRDefault="00224FE8" w:rsidP="00224FE8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2</w:t>
      </w:r>
      <w:r w:rsidR="00000000">
        <w:rPr>
          <w:noProof/>
        </w:rPr>
        <w:fldChar w:fldCharType="end"/>
      </w:r>
      <w:r w:rsidRPr="00224FE8">
        <w:t xml:space="preserve"> – </w:t>
      </w:r>
      <w:r>
        <w:t>Выбор функции для начала отладки</w:t>
      </w:r>
    </w:p>
    <w:p w14:paraId="0672CCD6" w14:textId="77777777" w:rsidR="00224FE8" w:rsidRPr="00224FE8" w:rsidRDefault="00224FE8" w:rsidP="00224FE8"/>
    <w:p w14:paraId="4118A06E" w14:textId="77777777" w:rsidR="00224FE8" w:rsidRDefault="00BF098D" w:rsidP="00224FE8">
      <w:pPr>
        <w:pStyle w:val="af8"/>
      </w:pPr>
      <w:r w:rsidRPr="00BF098D">
        <w:rPr>
          <w:noProof/>
        </w:rPr>
        <w:drawing>
          <wp:inline distT="0" distB="0" distL="0" distR="0" wp14:anchorId="7972AAA5" wp14:editId="773D3FDC">
            <wp:extent cx="6190182" cy="3314700"/>
            <wp:effectExtent l="0" t="0" r="1270" b="0"/>
            <wp:docPr id="193168140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8140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8624" cy="33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6A8B" w14:textId="1DEFF961" w:rsidR="00BF098D" w:rsidRDefault="00224FE8" w:rsidP="00224FE8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– Запуск отладки</w:t>
      </w:r>
    </w:p>
    <w:p w14:paraId="788CE5C5" w14:textId="77777777" w:rsidR="00A3089D" w:rsidRDefault="00A3089D" w:rsidP="00A3089D"/>
    <w:p w14:paraId="1ADA4B55" w14:textId="77777777" w:rsidR="00A3089D" w:rsidRDefault="00A3089D" w:rsidP="00A3089D">
      <w:pPr>
        <w:pStyle w:val="af8"/>
      </w:pPr>
      <w:r w:rsidRPr="00A3089D">
        <w:rPr>
          <w:noProof/>
        </w:rPr>
        <w:drawing>
          <wp:inline distT="0" distB="0" distL="0" distR="0" wp14:anchorId="3BB67DE4" wp14:editId="35A976CC">
            <wp:extent cx="6300470" cy="898525"/>
            <wp:effectExtent l="0" t="0" r="5080" b="0"/>
            <wp:docPr id="274345507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45507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D393" w14:textId="0ABBA5D7" w:rsidR="00A3089D" w:rsidRPr="00A3089D" w:rsidRDefault="00A3089D" w:rsidP="00A3089D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– Пример ошибки при выполнении кода без </w:t>
      </w:r>
      <w:proofErr w:type="spellStart"/>
      <w:r>
        <w:t>патчинга</w:t>
      </w:r>
      <w:proofErr w:type="spellEnd"/>
    </w:p>
    <w:p w14:paraId="6A62F7B4" w14:textId="77777777" w:rsidR="00BF098D" w:rsidRDefault="00BF098D" w:rsidP="004636A5">
      <w:pPr>
        <w:suppressAutoHyphens/>
      </w:pPr>
    </w:p>
    <w:p w14:paraId="48F59177" w14:textId="36370EA2" w:rsidR="002D72F1" w:rsidRDefault="00A3089D" w:rsidP="002D72F1">
      <w:pPr>
        <w:pStyle w:val="affff0"/>
      </w:pPr>
      <w:r>
        <w:lastRenderedPageBreak/>
        <w:t>Н</w:t>
      </w:r>
      <w:r w:rsidR="00BF098D">
        <w:t>еобходимо обходить все исключения:</w:t>
      </w:r>
      <w:r w:rsidR="00BF098D" w:rsidRPr="00BF098D">
        <w:t xml:space="preserve"> </w:t>
      </w:r>
      <w:proofErr w:type="spellStart"/>
      <w:r w:rsidR="00BF098D">
        <w:t>нопить</w:t>
      </w:r>
      <w:proofErr w:type="spellEnd"/>
      <w:r w:rsidR="00BF098D">
        <w:t xml:space="preserve"> деления на 0, </w:t>
      </w:r>
      <w:proofErr w:type="spellStart"/>
      <w:r w:rsidR="00BF098D">
        <w:t>нопить</w:t>
      </w:r>
      <w:proofErr w:type="spellEnd"/>
      <w:r w:rsidR="00BF098D">
        <w:t xml:space="preserve"> </w:t>
      </w:r>
      <w:proofErr w:type="spellStart"/>
      <w:r w:rsidR="00BF098D">
        <w:rPr>
          <w:lang w:val="en-US"/>
        </w:rPr>
        <w:t>tls</w:t>
      </w:r>
      <w:proofErr w:type="spellEnd"/>
      <w:r w:rsidR="00BF098D" w:rsidRPr="00BF098D">
        <w:t xml:space="preserve"> </w:t>
      </w:r>
      <w:r w:rsidR="00BF098D">
        <w:rPr>
          <w:lang w:val="en-US"/>
        </w:rPr>
        <w:t>callback</w:t>
      </w:r>
      <w:r w:rsidR="00BF098D" w:rsidRPr="00BF098D">
        <w:t>,</w:t>
      </w:r>
      <w:r w:rsidR="00BF098D">
        <w:t xml:space="preserve"> изменять функции прыжков</w:t>
      </w:r>
      <w:r w:rsidR="00BF098D" w:rsidRPr="00BF098D">
        <w:t xml:space="preserve">. </w:t>
      </w:r>
      <w:r w:rsidR="00BF098D">
        <w:t>И нужно дойти до места вывода секретного кода.</w:t>
      </w:r>
      <w:r w:rsidR="002D72F1">
        <w:t xml:space="preserve"> В коде были обнаружены следующие методы защиты:</w:t>
      </w:r>
    </w:p>
    <w:p w14:paraId="0FDA666A" w14:textId="77777777" w:rsidR="002D72F1" w:rsidRDefault="002D72F1" w:rsidP="002D72F1">
      <w:pPr>
        <w:pStyle w:val="affff0"/>
        <w:numPr>
          <w:ilvl w:val="0"/>
          <w:numId w:val="32"/>
        </w:numPr>
        <w:ind w:left="1134" w:hanging="283"/>
      </w:pPr>
      <w:r>
        <w:t xml:space="preserve">Функция </w:t>
      </w:r>
      <w:proofErr w:type="spellStart"/>
      <w:r>
        <w:rPr>
          <w:lang w:val="en-US"/>
        </w:rPr>
        <w:t>RaiseException</w:t>
      </w:r>
      <w:proofErr w:type="spellEnd"/>
      <w:r>
        <w:rPr>
          <w:lang w:val="en-US"/>
        </w:rPr>
        <w:t>;</w:t>
      </w:r>
    </w:p>
    <w:p w14:paraId="7BA335EA" w14:textId="0D007E9E" w:rsidR="002D72F1" w:rsidRDefault="002D72F1" w:rsidP="002D72F1">
      <w:pPr>
        <w:pStyle w:val="affff0"/>
        <w:numPr>
          <w:ilvl w:val="0"/>
          <w:numId w:val="32"/>
        </w:numPr>
        <w:ind w:left="1134" w:hanging="283"/>
        <w:rPr>
          <w:lang w:val="en-US"/>
        </w:rPr>
      </w:pPr>
      <w:r>
        <w:t>Деление на 0;</w:t>
      </w:r>
    </w:p>
    <w:p w14:paraId="3F5853EF" w14:textId="61A834DA" w:rsidR="002D72F1" w:rsidRPr="002D72F1" w:rsidRDefault="002D72F1" w:rsidP="002D72F1">
      <w:pPr>
        <w:pStyle w:val="affff0"/>
        <w:numPr>
          <w:ilvl w:val="0"/>
          <w:numId w:val="32"/>
        </w:numPr>
        <w:ind w:left="1134" w:hanging="283"/>
        <w:rPr>
          <w:lang w:val="en-US"/>
        </w:rPr>
      </w:pPr>
      <w:proofErr w:type="spellStart"/>
      <w:r>
        <w:rPr>
          <w:lang w:val="en-US"/>
        </w:rPr>
        <w:t>IsDebuggerPresent</w:t>
      </w:r>
      <w:proofErr w:type="spellEnd"/>
      <w:r>
        <w:rPr>
          <w:lang w:val="en-US"/>
        </w:rPr>
        <w:t>,</w:t>
      </w:r>
      <w:r>
        <w:t xml:space="preserve"> </w:t>
      </w:r>
      <w:proofErr w:type="spellStart"/>
      <w:r>
        <w:rPr>
          <w:lang w:val="en-US"/>
        </w:rPr>
        <w:t>CheckRemoteDebuggerPresent</w:t>
      </w:r>
      <w:proofErr w:type="spellEnd"/>
      <w:r>
        <w:rPr>
          <w:lang w:val="en-US"/>
        </w:rPr>
        <w:t>,</w:t>
      </w:r>
      <w:r>
        <w:t xml:space="preserve"> </w:t>
      </w:r>
      <w:proofErr w:type="spellStart"/>
      <w:r>
        <w:rPr>
          <w:lang w:val="en-US"/>
        </w:rPr>
        <w:t>NtQueryInformationProcess</w:t>
      </w:r>
      <w:proofErr w:type="spellEnd"/>
      <w:r>
        <w:rPr>
          <w:lang w:val="en-US"/>
        </w:rPr>
        <w:t xml:space="preserve"> </w:t>
      </w:r>
      <w:r>
        <w:t>(</w:t>
      </w:r>
      <w:proofErr w:type="spellStart"/>
      <w:r>
        <w:t>антиотладчик</w:t>
      </w:r>
      <w:proofErr w:type="spellEnd"/>
      <w:r>
        <w:t>)</w:t>
      </w:r>
    </w:p>
    <w:p w14:paraId="3CA72CA0" w14:textId="77777777" w:rsidR="002D72F1" w:rsidRDefault="002D72F1" w:rsidP="002D72F1">
      <w:pPr>
        <w:pStyle w:val="affff0"/>
        <w:ind w:left="1134" w:firstLine="0"/>
      </w:pPr>
    </w:p>
    <w:p w14:paraId="4D03EF84" w14:textId="2F01E957" w:rsidR="002D72F1" w:rsidRDefault="00704AFC" w:rsidP="002D72F1">
      <w:pPr>
        <w:pStyle w:val="affff0"/>
        <w:ind w:left="1134" w:firstLine="0"/>
      </w:pPr>
      <w:r>
        <w:t>Для удобства нужно включить отображение байтов.</w:t>
      </w:r>
    </w:p>
    <w:p w14:paraId="7035B7B1" w14:textId="77777777" w:rsidR="00704AFC" w:rsidRDefault="00704AFC" w:rsidP="002D72F1">
      <w:pPr>
        <w:pStyle w:val="affff0"/>
        <w:ind w:left="1134" w:firstLine="0"/>
      </w:pPr>
    </w:p>
    <w:p w14:paraId="31ED98B9" w14:textId="5FA05EB4" w:rsidR="00704AFC" w:rsidRDefault="00B07ABE" w:rsidP="00704AFC">
      <w:pPr>
        <w:pStyle w:val="af8"/>
      </w:pPr>
      <w:r w:rsidRPr="00B07ABE">
        <w:rPr>
          <w:noProof/>
        </w:rPr>
        <w:drawing>
          <wp:inline distT="0" distB="0" distL="0" distR="0" wp14:anchorId="265DFC27" wp14:editId="651C3184">
            <wp:extent cx="5029906" cy="4610100"/>
            <wp:effectExtent l="0" t="0" r="0" b="0"/>
            <wp:docPr id="30420394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0394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048" cy="462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E816" w14:textId="5070E7F2" w:rsidR="00BF098D" w:rsidRDefault="00704AFC" w:rsidP="00704AFC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– Отображение байтов</w:t>
      </w:r>
    </w:p>
    <w:p w14:paraId="0C036A3A" w14:textId="77777777" w:rsidR="00704AFC" w:rsidRDefault="00704AFC" w:rsidP="00704AFC"/>
    <w:p w14:paraId="5854472C" w14:textId="7455ED76" w:rsidR="00F1502F" w:rsidRPr="00F1502F" w:rsidRDefault="00F1502F" w:rsidP="00704AFC">
      <w:r>
        <w:t xml:space="preserve">При отладке был замечен первый </w:t>
      </w:r>
      <w:r>
        <w:rPr>
          <w:lang w:val="en-US"/>
        </w:rPr>
        <w:t>call</w:t>
      </w:r>
      <w:r>
        <w:t xml:space="preserve"> с подозрительным названием, при выполнении которого добиться успеха не удавалось.</w:t>
      </w:r>
    </w:p>
    <w:p w14:paraId="60095747" w14:textId="77777777" w:rsidR="00F1502F" w:rsidRDefault="00F1502F" w:rsidP="00704AFC"/>
    <w:p w14:paraId="4E90EA8A" w14:textId="77777777" w:rsidR="00F1502F" w:rsidRDefault="00B07ABE" w:rsidP="00F1502F">
      <w:pPr>
        <w:pStyle w:val="af8"/>
      </w:pPr>
      <w:r w:rsidRPr="00B07ABE">
        <w:rPr>
          <w:noProof/>
        </w:rPr>
        <w:lastRenderedPageBreak/>
        <w:drawing>
          <wp:inline distT="0" distB="0" distL="0" distR="0" wp14:anchorId="783B635F" wp14:editId="58E24EA2">
            <wp:extent cx="6202544" cy="752475"/>
            <wp:effectExtent l="0" t="0" r="8255" b="0"/>
            <wp:docPr id="118797538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7538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9726" cy="75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45A6" w14:textId="2007C3B4" w:rsidR="00B07ABE" w:rsidRPr="00F1502F" w:rsidRDefault="00F1502F" w:rsidP="00F1502F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– </w:t>
      </w:r>
      <w:proofErr w:type="spellStart"/>
      <w:r>
        <w:rPr>
          <w:lang w:val="en-US"/>
        </w:rPr>
        <w:t>RaiseExeption</w:t>
      </w:r>
      <w:proofErr w:type="spellEnd"/>
    </w:p>
    <w:p w14:paraId="6EF6E9B4" w14:textId="77777777" w:rsidR="00F1502F" w:rsidRPr="00F1502F" w:rsidRDefault="00F1502F" w:rsidP="00F1502F"/>
    <w:p w14:paraId="24E3689C" w14:textId="5A47C796" w:rsidR="00F1502F" w:rsidRPr="00F1502F" w:rsidRDefault="00F1502F" w:rsidP="00F1502F">
      <w:r>
        <w:t xml:space="preserve">Эту команду необходимо </w:t>
      </w:r>
      <w:proofErr w:type="spellStart"/>
      <w:r>
        <w:t>занопить</w:t>
      </w:r>
      <w:proofErr w:type="spellEnd"/>
      <w:r>
        <w:t>.</w:t>
      </w:r>
    </w:p>
    <w:p w14:paraId="69D6099F" w14:textId="77777777" w:rsidR="00B07ABE" w:rsidRDefault="00B07ABE" w:rsidP="00704AFC"/>
    <w:p w14:paraId="57B775A2" w14:textId="77777777" w:rsidR="00F1502F" w:rsidRDefault="00B07ABE" w:rsidP="00F1502F">
      <w:pPr>
        <w:pStyle w:val="af8"/>
      </w:pPr>
      <w:r w:rsidRPr="00B07ABE">
        <w:rPr>
          <w:noProof/>
        </w:rPr>
        <w:drawing>
          <wp:inline distT="0" distB="0" distL="0" distR="0" wp14:anchorId="4C3B8B4F" wp14:editId="33820187">
            <wp:extent cx="5694521" cy="5943600"/>
            <wp:effectExtent l="0" t="0" r="1905" b="0"/>
            <wp:docPr id="72227827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7827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263" cy="59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F603" w14:textId="7F321752" w:rsidR="00B07ABE" w:rsidRDefault="00F1502F" w:rsidP="00F1502F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7</w:t>
      </w:r>
      <w:r w:rsidR="00000000">
        <w:rPr>
          <w:noProof/>
        </w:rPr>
        <w:fldChar w:fldCharType="end"/>
      </w:r>
      <w:r w:rsidRPr="00F1502F">
        <w:t xml:space="preserve"> – </w:t>
      </w:r>
      <w:r>
        <w:t>Подготовка к замене байтов</w:t>
      </w:r>
    </w:p>
    <w:p w14:paraId="0DBBDC6B" w14:textId="77777777" w:rsidR="00F1502F" w:rsidRPr="00F1502F" w:rsidRDefault="00F1502F" w:rsidP="00F1502F"/>
    <w:p w14:paraId="1AEE0410" w14:textId="77777777" w:rsidR="00F1502F" w:rsidRDefault="00B07ABE" w:rsidP="00F1502F">
      <w:pPr>
        <w:pStyle w:val="af8"/>
      </w:pPr>
      <w:r w:rsidRPr="00B07ABE">
        <w:rPr>
          <w:noProof/>
        </w:rPr>
        <w:lastRenderedPageBreak/>
        <w:drawing>
          <wp:inline distT="0" distB="0" distL="0" distR="0" wp14:anchorId="11F16A9B" wp14:editId="1DBAB7D2">
            <wp:extent cx="5200035" cy="1724025"/>
            <wp:effectExtent l="0" t="0" r="635" b="0"/>
            <wp:docPr id="1555267234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67234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1851" cy="172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ADBE" w14:textId="6A626041" w:rsidR="00F1502F" w:rsidRDefault="00F1502F" w:rsidP="00F1502F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– Замена байтов</w:t>
      </w:r>
    </w:p>
    <w:p w14:paraId="166683C4" w14:textId="77777777" w:rsidR="00F1502F" w:rsidRDefault="00F1502F" w:rsidP="00F1502F">
      <w:pPr>
        <w:pStyle w:val="ad"/>
      </w:pPr>
    </w:p>
    <w:p w14:paraId="49FF7B3E" w14:textId="77777777" w:rsidR="00F1502F" w:rsidRDefault="00B07ABE" w:rsidP="00F1502F">
      <w:pPr>
        <w:pStyle w:val="af8"/>
      </w:pPr>
      <w:r w:rsidRPr="00B07ABE">
        <w:rPr>
          <w:noProof/>
        </w:rPr>
        <w:drawing>
          <wp:inline distT="0" distB="0" distL="0" distR="0" wp14:anchorId="03C74220" wp14:editId="149E5321">
            <wp:extent cx="5141050" cy="1847850"/>
            <wp:effectExtent l="0" t="0" r="2540" b="0"/>
            <wp:docPr id="61754364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4364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2834" cy="185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F462" w14:textId="438C8FC7" w:rsidR="00B07ABE" w:rsidRDefault="00F1502F" w:rsidP="00F1502F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– Результат замены байтов</w:t>
      </w:r>
    </w:p>
    <w:p w14:paraId="48DF8696" w14:textId="77777777" w:rsidR="00F1502F" w:rsidRDefault="00F1502F" w:rsidP="00F1502F">
      <w:pPr>
        <w:pStyle w:val="ad"/>
      </w:pPr>
    </w:p>
    <w:p w14:paraId="1E207AC8" w14:textId="3401CAAD" w:rsidR="00F1502F" w:rsidRDefault="00F1502F" w:rsidP="00F1502F">
      <w:r>
        <w:t xml:space="preserve">Далее была замечена команда </w:t>
      </w:r>
      <w:proofErr w:type="spellStart"/>
      <w:r>
        <w:rPr>
          <w:lang w:val="en-US"/>
        </w:rPr>
        <w:t>jmp</w:t>
      </w:r>
      <w:proofErr w:type="spellEnd"/>
      <w:r>
        <w:t>, которая также приводила к тупиковому результату. Необходимо заменить адрес функции.</w:t>
      </w:r>
    </w:p>
    <w:p w14:paraId="27B16534" w14:textId="77777777" w:rsidR="00F1502F" w:rsidRPr="00F1502F" w:rsidRDefault="00F1502F" w:rsidP="00F1502F"/>
    <w:p w14:paraId="219C0046" w14:textId="77777777" w:rsidR="00F1502F" w:rsidRDefault="00B07ABE" w:rsidP="00F1502F">
      <w:pPr>
        <w:pStyle w:val="af8"/>
      </w:pPr>
      <w:r w:rsidRPr="00B07ABE">
        <w:rPr>
          <w:noProof/>
        </w:rPr>
        <w:lastRenderedPageBreak/>
        <w:drawing>
          <wp:inline distT="0" distB="0" distL="0" distR="0" wp14:anchorId="00D78FD9" wp14:editId="28195E72">
            <wp:extent cx="5070549" cy="5381625"/>
            <wp:effectExtent l="0" t="0" r="0" b="0"/>
            <wp:docPr id="211133037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3037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4160" cy="53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C998" w14:textId="04E459DE" w:rsidR="00B07ABE" w:rsidRDefault="00F1502F" w:rsidP="00F1502F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– Изменение инструкции</w:t>
      </w:r>
    </w:p>
    <w:p w14:paraId="5F7115FA" w14:textId="77777777" w:rsidR="00F1502F" w:rsidRPr="00F1502F" w:rsidRDefault="00F1502F" w:rsidP="00F1502F"/>
    <w:p w14:paraId="7E635525" w14:textId="77777777" w:rsidR="00F1502F" w:rsidRDefault="0042237E" w:rsidP="00F1502F">
      <w:pPr>
        <w:pStyle w:val="af8"/>
      </w:pPr>
      <w:r w:rsidRPr="0042237E">
        <w:rPr>
          <w:noProof/>
          <w:lang w:val="en-US"/>
        </w:rPr>
        <w:drawing>
          <wp:inline distT="0" distB="0" distL="0" distR="0" wp14:anchorId="3C1BF81C" wp14:editId="64DC27DF">
            <wp:extent cx="5166514" cy="1781175"/>
            <wp:effectExtent l="0" t="0" r="0" b="0"/>
            <wp:docPr id="115393844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3844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3447" cy="178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9FBB" w14:textId="0AA939F3" w:rsidR="00B07ABE" w:rsidRDefault="00F1502F" w:rsidP="00F1502F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– Изм</w:t>
      </w:r>
      <w:r w:rsidR="00871BB8">
        <w:t>е</w:t>
      </w:r>
      <w:r>
        <w:t>нение инструкции</w:t>
      </w:r>
    </w:p>
    <w:p w14:paraId="30CA14C4" w14:textId="77777777" w:rsidR="00F1502F" w:rsidRDefault="00F1502F" w:rsidP="00F1502F"/>
    <w:p w14:paraId="1A01430E" w14:textId="7F83FA86" w:rsidR="00F1502F" w:rsidRDefault="00F1502F" w:rsidP="00F1502F">
      <w:r>
        <w:t xml:space="preserve">Далее было замечено деление на ноль. Функцию </w:t>
      </w:r>
      <w:r>
        <w:rPr>
          <w:lang w:val="en-US"/>
        </w:rPr>
        <w:t>div</w:t>
      </w:r>
      <w:r w:rsidRPr="00F1502F">
        <w:t xml:space="preserve"> </w:t>
      </w:r>
      <w:r>
        <w:t xml:space="preserve">также необходимо </w:t>
      </w:r>
      <w:proofErr w:type="spellStart"/>
      <w:r>
        <w:t>занопить</w:t>
      </w:r>
      <w:proofErr w:type="spellEnd"/>
      <w:r>
        <w:t>.</w:t>
      </w:r>
    </w:p>
    <w:p w14:paraId="5CD6658E" w14:textId="77777777" w:rsidR="00F1502F" w:rsidRPr="00F1502F" w:rsidRDefault="00F1502F" w:rsidP="00F1502F"/>
    <w:p w14:paraId="2E126638" w14:textId="77777777" w:rsidR="00F1502F" w:rsidRDefault="0042237E" w:rsidP="00F1502F">
      <w:pPr>
        <w:pStyle w:val="af8"/>
      </w:pPr>
      <w:r w:rsidRPr="0042237E">
        <w:rPr>
          <w:noProof/>
          <w:lang w:val="en-US"/>
        </w:rPr>
        <w:drawing>
          <wp:inline distT="0" distB="0" distL="0" distR="0" wp14:anchorId="55A7F3E6" wp14:editId="27449673">
            <wp:extent cx="4086795" cy="638264"/>
            <wp:effectExtent l="0" t="0" r="9525" b="9525"/>
            <wp:docPr id="60124146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4146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87DB" w14:textId="1F53D86A" w:rsidR="0042237E" w:rsidRDefault="00F1502F" w:rsidP="00F1502F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– Команда </w:t>
      </w:r>
      <w:r>
        <w:rPr>
          <w:lang w:val="en-US"/>
        </w:rPr>
        <w:t>div</w:t>
      </w:r>
      <w:r>
        <w:t>, приводящая к ошибке</w:t>
      </w:r>
    </w:p>
    <w:p w14:paraId="503AEC31" w14:textId="77777777" w:rsidR="00F1502F" w:rsidRPr="00F1502F" w:rsidRDefault="00F1502F" w:rsidP="00F1502F"/>
    <w:p w14:paraId="60EEA9C3" w14:textId="77777777" w:rsidR="00F1502F" w:rsidRDefault="0042237E" w:rsidP="00F1502F">
      <w:pPr>
        <w:pStyle w:val="af8"/>
      </w:pPr>
      <w:r w:rsidRPr="0042237E">
        <w:rPr>
          <w:noProof/>
          <w:lang w:val="en-US"/>
        </w:rPr>
        <w:drawing>
          <wp:inline distT="0" distB="0" distL="0" distR="0" wp14:anchorId="2314F1DA" wp14:editId="758EFF86">
            <wp:extent cx="4143953" cy="895475"/>
            <wp:effectExtent l="0" t="0" r="9525" b="0"/>
            <wp:docPr id="35443027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3027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0404" w14:textId="19CC93C6" w:rsidR="0042237E" w:rsidRDefault="00F1502F" w:rsidP="00F1502F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– Результат </w:t>
      </w:r>
      <w:proofErr w:type="spellStart"/>
      <w:r>
        <w:t>патчинга</w:t>
      </w:r>
      <w:proofErr w:type="spellEnd"/>
    </w:p>
    <w:p w14:paraId="62C276FA" w14:textId="77777777" w:rsidR="00F1502F" w:rsidRPr="00F1502F" w:rsidRDefault="00F1502F" w:rsidP="00F1502F"/>
    <w:p w14:paraId="048EF753" w14:textId="20E1BC8E" w:rsidR="00DC765E" w:rsidRPr="00F1502F" w:rsidRDefault="00F1502F" w:rsidP="00704AFC">
      <w:r>
        <w:t xml:space="preserve">Далее отладка была запущена с помощью зеленой стрелки запуска и было найдено место ввода пароля. Но команду </w:t>
      </w:r>
      <w:r>
        <w:rPr>
          <w:lang w:val="en-US"/>
        </w:rPr>
        <w:t xml:space="preserve">mov </w:t>
      </w:r>
      <w:r>
        <w:t xml:space="preserve">необходимо </w:t>
      </w:r>
      <w:proofErr w:type="spellStart"/>
      <w:r>
        <w:t>занопить</w:t>
      </w:r>
      <w:proofErr w:type="spellEnd"/>
      <w:r>
        <w:t>.</w:t>
      </w:r>
    </w:p>
    <w:p w14:paraId="3A350528" w14:textId="77777777" w:rsidR="00F1502F" w:rsidRDefault="00F1502F" w:rsidP="00704AFC"/>
    <w:p w14:paraId="3F79FB10" w14:textId="77777777" w:rsidR="00F1502F" w:rsidRDefault="00DC765E" w:rsidP="00F1502F">
      <w:pPr>
        <w:pStyle w:val="af8"/>
      </w:pPr>
      <w:r w:rsidRPr="00DC765E">
        <w:rPr>
          <w:noProof/>
        </w:rPr>
        <w:drawing>
          <wp:inline distT="0" distB="0" distL="0" distR="0" wp14:anchorId="0A209C88" wp14:editId="371F4D8B">
            <wp:extent cx="6300470" cy="1530350"/>
            <wp:effectExtent l="0" t="0" r="5080" b="0"/>
            <wp:docPr id="13096381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381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15DA" w14:textId="33A78290" w:rsidR="00DC765E" w:rsidRDefault="00F1502F" w:rsidP="00F1502F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– Ввод пароля</w:t>
      </w:r>
    </w:p>
    <w:p w14:paraId="0FF8EC87" w14:textId="77777777" w:rsidR="00DC765E" w:rsidRPr="00DC765E" w:rsidRDefault="00DC765E" w:rsidP="00DC765E">
      <w:pPr>
        <w:pStyle w:val="ad"/>
      </w:pPr>
    </w:p>
    <w:p w14:paraId="473BC933" w14:textId="77777777" w:rsidR="00F1502F" w:rsidRDefault="00DC765E" w:rsidP="00F1502F">
      <w:pPr>
        <w:pStyle w:val="af8"/>
      </w:pPr>
      <w:r w:rsidRPr="00DC765E">
        <w:rPr>
          <w:noProof/>
        </w:rPr>
        <w:drawing>
          <wp:inline distT="0" distB="0" distL="0" distR="0" wp14:anchorId="4D85B8F0" wp14:editId="1E14BE75">
            <wp:extent cx="5163271" cy="2105319"/>
            <wp:effectExtent l="0" t="0" r="0" b="9525"/>
            <wp:docPr id="11852922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922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4EA5" w14:textId="404D3D2C" w:rsidR="00DC765E" w:rsidRDefault="00F1502F" w:rsidP="00F1502F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– Результат </w:t>
      </w:r>
      <w:proofErr w:type="spellStart"/>
      <w:r>
        <w:t>патчинга</w:t>
      </w:r>
      <w:proofErr w:type="spellEnd"/>
      <w:r>
        <w:t xml:space="preserve"> команды </w:t>
      </w:r>
      <w:r>
        <w:rPr>
          <w:lang w:val="en-US"/>
        </w:rPr>
        <w:t>mov</w:t>
      </w:r>
    </w:p>
    <w:p w14:paraId="41C477B3" w14:textId="77777777" w:rsidR="00DC765E" w:rsidRDefault="00DC765E" w:rsidP="00DC765E">
      <w:pPr>
        <w:pStyle w:val="ad"/>
      </w:pPr>
    </w:p>
    <w:p w14:paraId="100936A2" w14:textId="1D18B77C" w:rsidR="00F1502F" w:rsidRDefault="00F1502F" w:rsidP="00F1502F">
      <w:r>
        <w:lastRenderedPageBreak/>
        <w:t xml:space="preserve">При предупреждениях от </w:t>
      </w:r>
      <w:r>
        <w:rPr>
          <w:lang w:val="en-US"/>
        </w:rPr>
        <w:t>IDA</w:t>
      </w:r>
      <w:r w:rsidRPr="00F1502F">
        <w:t xml:space="preserve"> </w:t>
      </w:r>
      <w:r>
        <w:t xml:space="preserve">необходимо нажимать </w:t>
      </w:r>
      <w:r>
        <w:rPr>
          <w:lang w:val="en-US"/>
        </w:rPr>
        <w:t>No</w:t>
      </w:r>
      <w:r w:rsidRPr="00F1502F">
        <w:t>.</w:t>
      </w:r>
    </w:p>
    <w:p w14:paraId="30A7B718" w14:textId="77777777" w:rsidR="00213555" w:rsidRPr="00F1502F" w:rsidRDefault="00213555" w:rsidP="00F1502F"/>
    <w:p w14:paraId="3B2461B8" w14:textId="77777777" w:rsidR="00F1502F" w:rsidRDefault="00DC765E" w:rsidP="00F1502F">
      <w:pPr>
        <w:pStyle w:val="41"/>
        <w:keepNext/>
      </w:pPr>
      <w:r w:rsidRPr="00DC765E">
        <w:rPr>
          <w:noProof/>
        </w:rPr>
        <w:drawing>
          <wp:inline distT="0" distB="0" distL="0" distR="0" wp14:anchorId="2C5C6F75" wp14:editId="712CA2E8">
            <wp:extent cx="2911092" cy="2019475"/>
            <wp:effectExtent l="0" t="0" r="3810" b="0"/>
            <wp:docPr id="1587815514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15514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EA80" w14:textId="368E750A" w:rsidR="00DC765E" w:rsidRDefault="00F1502F" w:rsidP="00F1502F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16</w:t>
      </w:r>
      <w:r w:rsidR="00000000">
        <w:rPr>
          <w:noProof/>
        </w:rPr>
        <w:fldChar w:fldCharType="end"/>
      </w:r>
      <w:r w:rsidRPr="00D51C5E">
        <w:t xml:space="preserve"> – </w:t>
      </w:r>
      <w:r>
        <w:t>Предупреждение</w:t>
      </w:r>
    </w:p>
    <w:p w14:paraId="55E6F4A3" w14:textId="77777777" w:rsidR="00F1502F" w:rsidRDefault="00F1502F" w:rsidP="00F1502F"/>
    <w:p w14:paraId="2F187117" w14:textId="7B7055F4" w:rsidR="00F1502F" w:rsidRDefault="00F1502F" w:rsidP="00F1502F">
      <w:r>
        <w:t xml:space="preserve">Далее </w:t>
      </w:r>
      <w:r w:rsidR="00D51C5E">
        <w:t>встретились еще деления на ноль, а также прыжки, приводящие к зацикливанию. У прыжков следует заменить условный на безусловный переход.</w:t>
      </w:r>
    </w:p>
    <w:p w14:paraId="0249967E" w14:textId="77777777" w:rsidR="00F1502F" w:rsidRPr="00F1502F" w:rsidRDefault="00F1502F" w:rsidP="00F1502F"/>
    <w:p w14:paraId="63E45F69" w14:textId="77777777" w:rsidR="00D51C5E" w:rsidRDefault="00DC765E" w:rsidP="00D51C5E">
      <w:pPr>
        <w:pStyle w:val="af8"/>
      </w:pPr>
      <w:r w:rsidRPr="00DC765E">
        <w:rPr>
          <w:noProof/>
        </w:rPr>
        <w:drawing>
          <wp:inline distT="0" distB="0" distL="0" distR="0" wp14:anchorId="05998443" wp14:editId="6D73B808">
            <wp:extent cx="4163006" cy="647790"/>
            <wp:effectExtent l="0" t="0" r="9525" b="0"/>
            <wp:docPr id="642904933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04933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25DD" w14:textId="0FED017A" w:rsidR="00DC765E" w:rsidRDefault="00D51C5E" w:rsidP="00D51C5E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– Деление на ноль</w:t>
      </w:r>
    </w:p>
    <w:p w14:paraId="642BF13F" w14:textId="77777777" w:rsidR="00D51C5E" w:rsidRPr="00D51C5E" w:rsidRDefault="00D51C5E" w:rsidP="00D51C5E"/>
    <w:p w14:paraId="22C36DBF" w14:textId="77777777" w:rsidR="00D51C5E" w:rsidRDefault="00DC765E" w:rsidP="00D51C5E">
      <w:pPr>
        <w:pStyle w:val="af8"/>
      </w:pPr>
      <w:r w:rsidRPr="00DC765E">
        <w:rPr>
          <w:noProof/>
        </w:rPr>
        <w:drawing>
          <wp:inline distT="0" distB="0" distL="0" distR="0" wp14:anchorId="554CE35E" wp14:editId="01BB5F33">
            <wp:extent cx="4163006" cy="543001"/>
            <wp:effectExtent l="0" t="0" r="0" b="9525"/>
            <wp:docPr id="135456056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6056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CBF9" w14:textId="6A93D2CA" w:rsidR="00DC765E" w:rsidRDefault="00D51C5E" w:rsidP="00D51C5E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</w:t>
      </w:r>
      <w:r w:rsidRPr="005D0B62">
        <w:t>– Деление на ноль</w:t>
      </w:r>
    </w:p>
    <w:p w14:paraId="4305EAFB" w14:textId="77777777" w:rsidR="00D51C5E" w:rsidRPr="00D51C5E" w:rsidRDefault="00D51C5E" w:rsidP="00D51C5E"/>
    <w:p w14:paraId="13A0988E" w14:textId="77777777" w:rsidR="00D51C5E" w:rsidRDefault="009449EB" w:rsidP="00D51C5E">
      <w:pPr>
        <w:pStyle w:val="af8"/>
      </w:pPr>
      <w:r w:rsidRPr="009449EB">
        <w:rPr>
          <w:noProof/>
        </w:rPr>
        <w:drawing>
          <wp:inline distT="0" distB="0" distL="0" distR="0" wp14:anchorId="10A8D397" wp14:editId="58617BA3">
            <wp:extent cx="5717120" cy="2114550"/>
            <wp:effectExtent l="0" t="0" r="0" b="0"/>
            <wp:docPr id="16670519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519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9228" cy="21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3F75" w14:textId="28F5A7B0" w:rsidR="009449EB" w:rsidRDefault="00D51C5E" w:rsidP="00D51C5E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</w:t>
      </w:r>
      <w:r w:rsidRPr="00807D13">
        <w:t xml:space="preserve">– </w:t>
      </w:r>
      <w:r>
        <w:t>Прыжок</w:t>
      </w:r>
    </w:p>
    <w:p w14:paraId="783DB8D3" w14:textId="77777777" w:rsidR="00D51C5E" w:rsidRDefault="009449EB" w:rsidP="00D51C5E">
      <w:pPr>
        <w:pStyle w:val="af8"/>
      </w:pPr>
      <w:r w:rsidRPr="009449EB">
        <w:rPr>
          <w:noProof/>
        </w:rPr>
        <w:lastRenderedPageBreak/>
        <w:drawing>
          <wp:inline distT="0" distB="0" distL="0" distR="0" wp14:anchorId="39BD0DE0" wp14:editId="24CA2D95">
            <wp:extent cx="4968671" cy="1653683"/>
            <wp:effectExtent l="0" t="0" r="3810" b="3810"/>
            <wp:docPr id="33960755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0755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ED26" w14:textId="34BF8D38" w:rsidR="009449EB" w:rsidRDefault="00D51C5E" w:rsidP="00D51C5E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– Измененный прыжок</w:t>
      </w:r>
    </w:p>
    <w:p w14:paraId="41603E07" w14:textId="77777777" w:rsidR="00D51C5E" w:rsidRPr="00D51C5E" w:rsidRDefault="00D51C5E" w:rsidP="00D51C5E"/>
    <w:p w14:paraId="53AF812C" w14:textId="77777777" w:rsidR="00D51C5E" w:rsidRDefault="009449EB" w:rsidP="00D51C5E">
      <w:pPr>
        <w:pStyle w:val="af8"/>
      </w:pPr>
      <w:r w:rsidRPr="009449EB">
        <w:rPr>
          <w:noProof/>
        </w:rPr>
        <w:drawing>
          <wp:inline distT="0" distB="0" distL="0" distR="0" wp14:anchorId="5046748E" wp14:editId="15089F1E">
            <wp:extent cx="4608022" cy="1318260"/>
            <wp:effectExtent l="0" t="0" r="2540" b="0"/>
            <wp:docPr id="158856154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6154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 rotWithShape="1">
                    <a:blip r:embed="rId28"/>
                    <a:srcRect l="23645"/>
                    <a:stretch/>
                  </pic:blipFill>
                  <pic:spPr bwMode="auto">
                    <a:xfrm>
                      <a:off x="0" y="0"/>
                      <a:ext cx="4608421" cy="131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24B63" w14:textId="339EE7ED" w:rsidR="009449EB" w:rsidRDefault="00D51C5E" w:rsidP="00D51C5E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21</w:t>
      </w:r>
      <w:r w:rsidR="00000000">
        <w:rPr>
          <w:noProof/>
        </w:rPr>
        <w:fldChar w:fldCharType="end"/>
      </w:r>
      <w:r>
        <w:t xml:space="preserve"> – Еще один прыжок</w:t>
      </w:r>
    </w:p>
    <w:p w14:paraId="33D3997D" w14:textId="77777777" w:rsidR="00D51C5E" w:rsidRPr="00D51C5E" w:rsidRDefault="00D51C5E" w:rsidP="00D51C5E"/>
    <w:p w14:paraId="6D23CFB8" w14:textId="77777777" w:rsidR="00D51C5E" w:rsidRDefault="009449EB" w:rsidP="00D51C5E">
      <w:pPr>
        <w:pStyle w:val="af8"/>
      </w:pPr>
      <w:r w:rsidRPr="009449EB">
        <w:rPr>
          <w:noProof/>
        </w:rPr>
        <w:drawing>
          <wp:inline distT="0" distB="0" distL="0" distR="0" wp14:anchorId="54AFD4CC" wp14:editId="3A291221">
            <wp:extent cx="5486400" cy="1448184"/>
            <wp:effectExtent l="0" t="0" r="0" b="0"/>
            <wp:docPr id="66480621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621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233" cy="145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06FE" w14:textId="25EDCF1C" w:rsidR="009449EB" w:rsidRDefault="00D51C5E" w:rsidP="00D51C5E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22</w:t>
      </w:r>
      <w:r w:rsidR="00000000">
        <w:rPr>
          <w:noProof/>
        </w:rPr>
        <w:fldChar w:fldCharType="end"/>
      </w:r>
      <w:r>
        <w:t xml:space="preserve"> – Еще один прыжок</w:t>
      </w:r>
    </w:p>
    <w:p w14:paraId="7F3778B8" w14:textId="77777777" w:rsidR="009449EB" w:rsidRDefault="009449EB" w:rsidP="00DC765E"/>
    <w:p w14:paraId="1CB8C7C8" w14:textId="77777777" w:rsidR="00D51C5E" w:rsidRDefault="009449EB" w:rsidP="00D51C5E">
      <w:pPr>
        <w:pStyle w:val="af8"/>
      </w:pPr>
      <w:r w:rsidRPr="009449EB">
        <w:rPr>
          <w:noProof/>
        </w:rPr>
        <w:drawing>
          <wp:inline distT="0" distB="0" distL="0" distR="0" wp14:anchorId="0BA24D54" wp14:editId="6C7D4011">
            <wp:extent cx="4999153" cy="1188823"/>
            <wp:effectExtent l="0" t="0" r="0" b="0"/>
            <wp:docPr id="157064296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4296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5EF8" w14:textId="1377BCC8" w:rsidR="009449EB" w:rsidRDefault="00D51C5E" w:rsidP="00D51C5E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23</w:t>
      </w:r>
      <w:r w:rsidR="00000000">
        <w:rPr>
          <w:noProof/>
        </w:rPr>
        <w:fldChar w:fldCharType="end"/>
      </w:r>
      <w:r>
        <w:t xml:space="preserve"> </w:t>
      </w:r>
      <w:r w:rsidRPr="002B4AD2">
        <w:t>– Еще один прыжок</w:t>
      </w:r>
    </w:p>
    <w:p w14:paraId="0181646A" w14:textId="77777777" w:rsidR="00D51C5E" w:rsidRDefault="00D51C5E" w:rsidP="00D51C5E"/>
    <w:p w14:paraId="0491350D" w14:textId="07F0B72A" w:rsidR="00D51C5E" w:rsidRPr="00D51C5E" w:rsidRDefault="00D51C5E" w:rsidP="00D51C5E">
      <w:pPr>
        <w:rPr>
          <w:lang w:val="en-US"/>
        </w:rPr>
      </w:pPr>
      <w:r>
        <w:t xml:space="preserve">Затем было найдено место, где выводится код: </w:t>
      </w:r>
      <w:r w:rsidRPr="00D51C5E">
        <w:t>": %</w:t>
      </w:r>
      <w:proofErr w:type="spellStart"/>
      <w:r w:rsidRPr="00D51C5E">
        <w:t>d%d</w:t>
      </w:r>
      <w:proofErr w:type="spellEnd"/>
      <w:r w:rsidRPr="00D51C5E">
        <w:t>\n"</w:t>
      </w:r>
      <w:r>
        <w:t xml:space="preserve">. Команда </w:t>
      </w:r>
      <w:r>
        <w:rPr>
          <w:lang w:val="en-US"/>
        </w:rPr>
        <w:t>test</w:t>
      </w:r>
      <w:r w:rsidRPr="00D51C5E">
        <w:t xml:space="preserve"> </w:t>
      </w:r>
      <w:r>
        <w:t xml:space="preserve">сравнивает регистры с паролями. На нее необходимо поставить точку останова, </w:t>
      </w:r>
      <w:r>
        <w:lastRenderedPageBreak/>
        <w:t xml:space="preserve">чтобы быстро проскочить выполнение </w:t>
      </w:r>
      <w:r>
        <w:rPr>
          <w:lang w:val="en-US"/>
        </w:rPr>
        <w:t>call</w:t>
      </w:r>
      <w:r w:rsidRPr="00D51C5E">
        <w:t>’</w:t>
      </w:r>
      <w:proofErr w:type="spellStart"/>
      <w:r>
        <w:t>ов</w:t>
      </w:r>
      <w:proofErr w:type="spellEnd"/>
      <w:r>
        <w:t xml:space="preserve">, и запустить отладку зеленой стрелочкой. Также стоит обратить внимание на команду </w:t>
      </w:r>
      <w:proofErr w:type="spellStart"/>
      <w:r>
        <w:rPr>
          <w:lang w:val="en-US"/>
        </w:rPr>
        <w:t>jz</w:t>
      </w:r>
      <w:proofErr w:type="spellEnd"/>
      <w:r>
        <w:rPr>
          <w:lang w:val="en-US"/>
        </w:rPr>
        <w:t>.</w:t>
      </w:r>
    </w:p>
    <w:p w14:paraId="69D16927" w14:textId="77777777" w:rsidR="00D51C5E" w:rsidRPr="00D51C5E" w:rsidRDefault="00D51C5E" w:rsidP="00D51C5E"/>
    <w:p w14:paraId="2F124F9B" w14:textId="77777777" w:rsidR="00D51C5E" w:rsidRDefault="00C32BC4" w:rsidP="00D51C5E">
      <w:pPr>
        <w:pStyle w:val="af8"/>
      </w:pPr>
      <w:r w:rsidRPr="00C32BC4">
        <w:rPr>
          <w:noProof/>
        </w:rPr>
        <w:drawing>
          <wp:inline distT="0" distB="0" distL="0" distR="0" wp14:anchorId="0396773D" wp14:editId="3E691915">
            <wp:extent cx="6081287" cy="3627434"/>
            <wp:effectExtent l="0" t="0" r="0" b="0"/>
            <wp:docPr id="138698432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8432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8AA5" w14:textId="28B21A92" w:rsidR="009449EB" w:rsidRDefault="00D51C5E" w:rsidP="00D51C5E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24</w:t>
      </w:r>
      <w:r w:rsidR="00000000">
        <w:rPr>
          <w:noProof/>
        </w:rPr>
        <w:fldChar w:fldCharType="end"/>
      </w:r>
      <w:r>
        <w:t xml:space="preserve"> – Место вывода кода</w:t>
      </w:r>
    </w:p>
    <w:p w14:paraId="62875637" w14:textId="77777777" w:rsidR="00D51C5E" w:rsidRPr="00D51C5E" w:rsidRDefault="00D51C5E" w:rsidP="00D51C5E"/>
    <w:p w14:paraId="35BEB500" w14:textId="77777777" w:rsidR="00D51C5E" w:rsidRDefault="00C32BC4" w:rsidP="00D51C5E">
      <w:pPr>
        <w:pStyle w:val="af8"/>
      </w:pPr>
      <w:r w:rsidRPr="00C32BC4">
        <w:rPr>
          <w:noProof/>
        </w:rPr>
        <w:drawing>
          <wp:inline distT="0" distB="0" distL="0" distR="0" wp14:anchorId="52D26DD7" wp14:editId="6583D6B6">
            <wp:extent cx="6300470" cy="1802765"/>
            <wp:effectExtent l="0" t="0" r="5080" b="6985"/>
            <wp:docPr id="147594853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4853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1874" w14:textId="243853D0" w:rsidR="00C32BC4" w:rsidRDefault="00D51C5E" w:rsidP="00D51C5E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25</w:t>
      </w:r>
      <w:r w:rsidR="00000000">
        <w:rPr>
          <w:noProof/>
        </w:rPr>
        <w:fldChar w:fldCharType="end"/>
      </w:r>
      <w:r>
        <w:t xml:space="preserve"> – Запуск отладки</w:t>
      </w:r>
    </w:p>
    <w:p w14:paraId="53C70BA3" w14:textId="77777777" w:rsidR="00C32BC4" w:rsidRDefault="00C32BC4" w:rsidP="00C32BC4">
      <w:pPr>
        <w:pStyle w:val="ad"/>
      </w:pPr>
    </w:p>
    <w:p w14:paraId="0D4BC47B" w14:textId="77777777" w:rsidR="00D51C5E" w:rsidRDefault="00C32BC4" w:rsidP="00D51C5E">
      <w:pPr>
        <w:pStyle w:val="af8"/>
      </w:pPr>
      <w:r w:rsidRPr="00C32BC4">
        <w:rPr>
          <w:noProof/>
        </w:rPr>
        <w:drawing>
          <wp:inline distT="0" distB="0" distL="0" distR="0" wp14:anchorId="559085DF" wp14:editId="246C9A20">
            <wp:extent cx="5658640" cy="695422"/>
            <wp:effectExtent l="0" t="0" r="0" b="9525"/>
            <wp:docPr id="53734207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4207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8EAB" w14:textId="6E41AECF" w:rsidR="00C32BC4" w:rsidRDefault="00D51C5E" w:rsidP="00D51C5E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26</w:t>
      </w:r>
      <w:r w:rsidR="00000000">
        <w:rPr>
          <w:noProof/>
        </w:rPr>
        <w:fldChar w:fldCharType="end"/>
      </w:r>
      <w:r w:rsidRPr="00D51C5E">
        <w:t xml:space="preserve"> – </w:t>
      </w:r>
      <w:r>
        <w:t>Прыжок</w:t>
      </w:r>
    </w:p>
    <w:p w14:paraId="4ED79A9E" w14:textId="77777777" w:rsidR="00D51C5E" w:rsidRDefault="00D51C5E" w:rsidP="00D51C5E"/>
    <w:p w14:paraId="609505D8" w14:textId="6CCECE34" w:rsidR="00D51C5E" w:rsidRPr="00D51C5E" w:rsidRDefault="00D51C5E" w:rsidP="00D51C5E">
      <w:r>
        <w:lastRenderedPageBreak/>
        <w:t>Затем снова можно продолжить отладку зеленой стрелочкой, предварительно поставив еще одну точку останова. Выводится код.</w:t>
      </w:r>
    </w:p>
    <w:p w14:paraId="2C76D020" w14:textId="77777777" w:rsidR="00E24ECC" w:rsidRDefault="00E24ECC" w:rsidP="00C32BC4"/>
    <w:p w14:paraId="738D07D0" w14:textId="77777777" w:rsidR="00D51C5E" w:rsidRDefault="00E24ECC" w:rsidP="00D51C5E">
      <w:pPr>
        <w:pStyle w:val="af8"/>
      </w:pPr>
      <w:r w:rsidRPr="00E24ECC">
        <w:rPr>
          <w:noProof/>
        </w:rPr>
        <w:drawing>
          <wp:inline distT="0" distB="0" distL="0" distR="0" wp14:anchorId="32AA1081" wp14:editId="03482A27">
            <wp:extent cx="6300470" cy="1635760"/>
            <wp:effectExtent l="0" t="0" r="5080" b="2540"/>
            <wp:docPr id="1141868015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68015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EE1C" w14:textId="1D444374" w:rsidR="00E24ECC" w:rsidRPr="00C32BC4" w:rsidRDefault="00D51C5E" w:rsidP="00D51C5E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27</w:t>
      </w:r>
      <w:r w:rsidR="00000000">
        <w:rPr>
          <w:noProof/>
        </w:rPr>
        <w:fldChar w:fldCharType="end"/>
      </w:r>
      <w:r>
        <w:t xml:space="preserve"> – Вывод секретного кода</w:t>
      </w:r>
    </w:p>
    <w:p w14:paraId="5B93CEA2" w14:textId="77777777" w:rsidR="00A3089D" w:rsidRDefault="00A3089D" w:rsidP="00D51C5E">
      <w:pPr>
        <w:ind w:firstLine="0"/>
      </w:pPr>
    </w:p>
    <w:p w14:paraId="32E2B1D6" w14:textId="2FD74566" w:rsidR="00A3089D" w:rsidRPr="00A3089D" w:rsidRDefault="00A3089D" w:rsidP="00A3089D">
      <w:pPr>
        <w:pStyle w:val="affff0"/>
      </w:pPr>
      <w:r>
        <w:t xml:space="preserve">Затем был разработан скрипт на </w:t>
      </w:r>
      <w:r>
        <w:rPr>
          <w:lang w:val="en-US"/>
        </w:rPr>
        <w:t>Python</w:t>
      </w:r>
      <w:r>
        <w:t xml:space="preserve">, находящий механизмы самозащиты в программе и обходящий их. Обход осуществляется путем замены байтов инструкций на </w:t>
      </w:r>
      <w:proofErr w:type="spellStart"/>
      <w:r>
        <w:rPr>
          <w:lang w:val="en-US"/>
        </w:rPr>
        <w:t>nop</w:t>
      </w:r>
      <w:proofErr w:type="spellEnd"/>
      <w:r>
        <w:t>.</w:t>
      </w:r>
    </w:p>
    <w:p w14:paraId="42AF3B18" w14:textId="77777777" w:rsidR="00A3089D" w:rsidRDefault="00A3089D" w:rsidP="00A3089D"/>
    <w:p w14:paraId="5A8B56F3" w14:textId="77777777" w:rsidR="00A3089D" w:rsidRDefault="00A3089D" w:rsidP="00A3089D">
      <w:pPr>
        <w:pStyle w:val="af8"/>
      </w:pPr>
      <w:r w:rsidRPr="00A3089D">
        <w:rPr>
          <w:noProof/>
        </w:rPr>
        <w:drawing>
          <wp:inline distT="0" distB="0" distL="0" distR="0" wp14:anchorId="474452AE" wp14:editId="15562C3A">
            <wp:extent cx="1646869" cy="2902527"/>
            <wp:effectExtent l="0" t="0" r="0" b="0"/>
            <wp:docPr id="177249827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9827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0230" cy="290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189D" w14:textId="1767B678" w:rsidR="00A3089D" w:rsidRPr="00A3089D" w:rsidRDefault="00A3089D" w:rsidP="00A3089D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28</w:t>
      </w:r>
      <w:r w:rsidR="00000000">
        <w:rPr>
          <w:noProof/>
        </w:rPr>
        <w:fldChar w:fldCharType="end"/>
      </w:r>
      <w:r>
        <w:t xml:space="preserve"> – Результат работы скрипта</w:t>
      </w:r>
    </w:p>
    <w:p w14:paraId="204B43D3" w14:textId="77777777" w:rsidR="00224FE8" w:rsidRPr="00224FE8" w:rsidRDefault="00224FE8" w:rsidP="00224FE8"/>
    <w:p w14:paraId="56D2792E" w14:textId="2549E748" w:rsidR="00AA1256" w:rsidRDefault="006A5ACE" w:rsidP="004636A5">
      <w:pPr>
        <w:suppressAutoHyphens/>
      </w:pPr>
      <w:r w:rsidRPr="006A5ACE">
        <w:t xml:space="preserve">Для получения входного значения программы была использована среда символьного выполнения IDA Pro – </w:t>
      </w:r>
      <w:proofErr w:type="spellStart"/>
      <w:r w:rsidRPr="006A5ACE">
        <w:t>ponce</w:t>
      </w:r>
      <w:proofErr w:type="spellEnd"/>
      <w:r w:rsidRPr="006A5ACE">
        <w:t xml:space="preserve">. </w:t>
      </w:r>
      <w:r>
        <w:t xml:space="preserve">Для использования плагина его необходимо скачать: добавить в папку </w:t>
      </w:r>
      <w:r>
        <w:rPr>
          <w:lang w:val="en-US"/>
        </w:rPr>
        <w:t>plugins</w:t>
      </w:r>
      <w:r>
        <w:t xml:space="preserve"> соответствующие </w:t>
      </w:r>
      <w:proofErr w:type="spellStart"/>
      <w:r>
        <w:rPr>
          <w:lang w:val="en-US"/>
        </w:rPr>
        <w:t>dll</w:t>
      </w:r>
      <w:proofErr w:type="spellEnd"/>
      <w:r>
        <w:t xml:space="preserve"> (</w:t>
      </w:r>
      <w:r w:rsidRPr="006A5ACE">
        <w:t>https://github.com/illera88/Ponce/releases</w:t>
      </w:r>
      <w:r>
        <w:t>)</w:t>
      </w:r>
      <w:r w:rsidRPr="006A5ACE">
        <w:t>.</w:t>
      </w:r>
    </w:p>
    <w:p w14:paraId="51D0698E" w14:textId="77777777" w:rsidR="006A5ACE" w:rsidRDefault="006A5ACE" w:rsidP="004636A5">
      <w:pPr>
        <w:suppressAutoHyphens/>
      </w:pPr>
    </w:p>
    <w:p w14:paraId="61050E6F" w14:textId="77777777" w:rsidR="006A5ACE" w:rsidRDefault="006A5ACE" w:rsidP="006A5ACE">
      <w:pPr>
        <w:pStyle w:val="af8"/>
      </w:pPr>
      <w:r w:rsidRPr="006A5ACE">
        <w:rPr>
          <w:noProof/>
        </w:rPr>
        <w:drawing>
          <wp:inline distT="0" distB="0" distL="0" distR="0" wp14:anchorId="67AD44A6" wp14:editId="7313453F">
            <wp:extent cx="6300470" cy="1925320"/>
            <wp:effectExtent l="0" t="0" r="5080" b="0"/>
            <wp:docPr id="133046403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6403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DAC1" w14:textId="6FED6E4B" w:rsidR="006A5ACE" w:rsidRDefault="006A5ACE" w:rsidP="006A5ACE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29</w:t>
      </w:r>
      <w:r w:rsidR="00000000">
        <w:rPr>
          <w:noProof/>
        </w:rPr>
        <w:fldChar w:fldCharType="end"/>
      </w:r>
      <w:r w:rsidRPr="006A5ACE">
        <w:t xml:space="preserve"> – </w:t>
      </w:r>
      <w:r>
        <w:t>Установка плагина</w:t>
      </w:r>
    </w:p>
    <w:p w14:paraId="265653D4" w14:textId="77777777" w:rsidR="006A5ACE" w:rsidRDefault="006A5ACE" w:rsidP="006A5ACE"/>
    <w:p w14:paraId="5B585A91" w14:textId="28592920" w:rsidR="006A5ACE" w:rsidRDefault="006A5ACE" w:rsidP="006A5ACE">
      <w:r>
        <w:t xml:space="preserve">После перезагрузки </w:t>
      </w:r>
      <w:r>
        <w:rPr>
          <w:lang w:val="en-US"/>
        </w:rPr>
        <w:t>IDA</w:t>
      </w:r>
      <w:r w:rsidRPr="006A5ACE">
        <w:t xml:space="preserve"> </w:t>
      </w:r>
      <w:r>
        <w:rPr>
          <w:lang w:val="en-US"/>
        </w:rPr>
        <w:t>Pro</w:t>
      </w:r>
      <w:r w:rsidRPr="006A5ACE">
        <w:t xml:space="preserve"> </w:t>
      </w:r>
      <w:r>
        <w:t>появляется окно конфигурации символьного выполнения.</w:t>
      </w:r>
    </w:p>
    <w:p w14:paraId="232438C1" w14:textId="77777777" w:rsidR="006A5ACE" w:rsidRDefault="006A5ACE" w:rsidP="006A5ACE"/>
    <w:p w14:paraId="07BB4353" w14:textId="77777777" w:rsidR="006A5ACE" w:rsidRDefault="006A5ACE" w:rsidP="006A5ACE">
      <w:pPr>
        <w:pStyle w:val="af8"/>
      </w:pPr>
      <w:r w:rsidRPr="006A5ACE">
        <w:rPr>
          <w:noProof/>
        </w:rPr>
        <w:drawing>
          <wp:inline distT="0" distB="0" distL="0" distR="0" wp14:anchorId="3A28E714" wp14:editId="3BF0DDDE">
            <wp:extent cx="2259650" cy="4246419"/>
            <wp:effectExtent l="0" t="0" r="7620" b="1905"/>
            <wp:docPr id="14167688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688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62176" cy="425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FCE7" w14:textId="5B725D00" w:rsidR="006A5ACE" w:rsidRDefault="006A5ACE" w:rsidP="006A5ACE">
      <w:pPr>
        <w:pStyle w:val="ad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DE7708">
        <w:rPr>
          <w:noProof/>
        </w:rPr>
        <w:t>30</w:t>
      </w:r>
      <w:r w:rsidR="00000000">
        <w:rPr>
          <w:noProof/>
        </w:rPr>
        <w:fldChar w:fldCharType="end"/>
      </w:r>
      <w:r>
        <w:t xml:space="preserve"> – Окно конфигурации символьного выполнения</w:t>
      </w:r>
    </w:p>
    <w:p w14:paraId="30D11E42" w14:textId="77777777" w:rsidR="00D248B3" w:rsidRDefault="00D248B3" w:rsidP="00D248B3"/>
    <w:p w14:paraId="05E36522" w14:textId="2E34320A" w:rsidR="00664763" w:rsidRDefault="00664763" w:rsidP="0006128B">
      <w:r>
        <w:lastRenderedPageBreak/>
        <w:t>Сначала необходимо найти регистр, в котором хранится введенный пароль, затем отметить необходимое количество символов. В исследуемом примере необходимое количество символов – 37, данное число получено путем исследования функции проверки пароля (число итераций цикла</w:t>
      </w:r>
      <w:r>
        <w:t xml:space="preserve"> в псевдокоде</w:t>
      </w:r>
      <w:r>
        <w:t>).</w:t>
      </w:r>
      <w:r w:rsidR="0006128B">
        <w:t xml:space="preserve"> Е</w:t>
      </w:r>
      <w:r w:rsidR="0006128B">
        <w:t xml:space="preserve">сли нажать </w:t>
      </w:r>
      <w:r w:rsidR="0006128B">
        <w:rPr>
          <w:lang w:val="en-US"/>
        </w:rPr>
        <w:t>F</w:t>
      </w:r>
      <w:r w:rsidR="0006128B" w:rsidRPr="0006128B">
        <w:t>5</w:t>
      </w:r>
      <w:r w:rsidR="0006128B">
        <w:t xml:space="preserve"> на функции проверки пароля, которую вызывает </w:t>
      </w:r>
      <w:r w:rsidR="0006128B">
        <w:rPr>
          <w:lang w:val="en-US"/>
        </w:rPr>
        <w:t>call</w:t>
      </w:r>
      <w:r w:rsidR="0006128B">
        <w:t xml:space="preserve">, можно увидеть псевдокод алгоритма проверки. </w:t>
      </w:r>
    </w:p>
    <w:p w14:paraId="090EC818" w14:textId="77777777" w:rsidR="00DE7708" w:rsidRDefault="00DE7708" w:rsidP="0006128B"/>
    <w:p w14:paraId="69296F67" w14:textId="77777777" w:rsidR="00DE7708" w:rsidRDefault="00DE7708" w:rsidP="00DE7708">
      <w:pPr>
        <w:pStyle w:val="af8"/>
      </w:pPr>
      <w:r w:rsidRPr="00DE7708">
        <w:drawing>
          <wp:inline distT="0" distB="0" distL="0" distR="0" wp14:anchorId="58D3961A" wp14:editId="24400042">
            <wp:extent cx="3876675" cy="3272055"/>
            <wp:effectExtent l="0" t="0" r="0" b="5080"/>
            <wp:docPr id="838017601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17601" name="Рисунок 1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1447" cy="32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9162" w14:textId="7AA24983" w:rsidR="00DE7708" w:rsidRDefault="00DE7708" w:rsidP="00DE7708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– Псевдокод алгоритма проверки</w:t>
      </w:r>
    </w:p>
    <w:p w14:paraId="626D0C67" w14:textId="77777777" w:rsidR="00871BB8" w:rsidRDefault="00871BB8" w:rsidP="00871BB8"/>
    <w:p w14:paraId="1665D99F" w14:textId="77777777" w:rsidR="00664763" w:rsidRDefault="00D248B3" w:rsidP="00664763">
      <w:pPr>
        <w:pStyle w:val="af8"/>
      </w:pPr>
      <w:r w:rsidRPr="00D248B3">
        <w:rPr>
          <w:noProof/>
          <w:lang w:val="en-US"/>
        </w:rPr>
        <w:drawing>
          <wp:inline distT="0" distB="0" distL="0" distR="0" wp14:anchorId="7494064D" wp14:editId="6DC2B27A">
            <wp:extent cx="4359018" cy="2766300"/>
            <wp:effectExtent l="0" t="0" r="3810" b="0"/>
            <wp:docPr id="183517518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7518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ECA9" w14:textId="25B81F93" w:rsidR="004C32A7" w:rsidRDefault="00664763" w:rsidP="00664763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7708">
        <w:rPr>
          <w:noProof/>
        </w:rPr>
        <w:t>32</w:t>
      </w:r>
      <w:r>
        <w:fldChar w:fldCharType="end"/>
      </w:r>
      <w:r>
        <w:t xml:space="preserve"> – Регистр </w:t>
      </w:r>
      <w:proofErr w:type="spellStart"/>
      <w:r>
        <w:rPr>
          <w:lang w:val="en-US"/>
        </w:rPr>
        <w:t>ecx</w:t>
      </w:r>
      <w:proofErr w:type="spellEnd"/>
      <w:r>
        <w:t xml:space="preserve"> хранит введенный пользователем пароль</w:t>
      </w:r>
    </w:p>
    <w:p w14:paraId="0357C972" w14:textId="77777777" w:rsidR="00664763" w:rsidRDefault="00664763" w:rsidP="00664763"/>
    <w:p w14:paraId="620AB9F3" w14:textId="7403BC9C" w:rsidR="00664763" w:rsidRPr="0006128B" w:rsidRDefault="00664763" w:rsidP="00664763">
      <w:r>
        <w:t xml:space="preserve">Дважды нажав на выделенный </w:t>
      </w:r>
      <w:proofErr w:type="spellStart"/>
      <w:r>
        <w:rPr>
          <w:lang w:val="en-US"/>
        </w:rPr>
        <w:t>ecx</w:t>
      </w:r>
      <w:proofErr w:type="spellEnd"/>
      <w:r>
        <w:t xml:space="preserve">, необходимо нажать на </w:t>
      </w:r>
      <w:proofErr w:type="spellStart"/>
      <w:r>
        <w:rPr>
          <w:lang w:val="en-US"/>
        </w:rPr>
        <w:t>db</w:t>
      </w:r>
      <w:proofErr w:type="spellEnd"/>
      <w:r>
        <w:t xml:space="preserve"> и выбрать посимвольное выполнение для регистра.</w:t>
      </w:r>
      <w:r w:rsidR="0006128B">
        <w:t xml:space="preserve"> Этим действием ставится </w:t>
      </w:r>
      <w:r w:rsidR="0006128B" w:rsidRPr="0006128B">
        <w:t>“</w:t>
      </w:r>
      <w:r w:rsidR="0006128B">
        <w:t>бряк</w:t>
      </w:r>
      <w:r w:rsidR="0006128B" w:rsidRPr="0006128B">
        <w:t>”</w:t>
      </w:r>
      <w:r w:rsidR="0006128B">
        <w:t xml:space="preserve"> на область памяти, в которой будут происходить изменения. На этом участке памяти программа меняет каждый символ на нужный. Формально программа запускается на всех допустимых тестовых значениях (</w:t>
      </w:r>
      <w:r w:rsidR="0006128B" w:rsidRPr="0006128B">
        <w:t>https://migalin.ru/blog/ponce</w:t>
      </w:r>
      <w:r w:rsidR="0006128B">
        <w:t>).</w:t>
      </w:r>
    </w:p>
    <w:p w14:paraId="3AA747B2" w14:textId="77777777" w:rsidR="00664763" w:rsidRDefault="00664763" w:rsidP="00664763"/>
    <w:p w14:paraId="526A5974" w14:textId="77777777" w:rsidR="004239A6" w:rsidRDefault="00664763" w:rsidP="004239A6">
      <w:pPr>
        <w:pStyle w:val="af8"/>
      </w:pPr>
      <w:r>
        <w:t xml:space="preserve"> </w:t>
      </w:r>
      <w:r w:rsidRPr="00D248B3">
        <w:rPr>
          <w:noProof/>
          <w:lang w:val="en-US"/>
        </w:rPr>
        <w:drawing>
          <wp:inline distT="0" distB="0" distL="0" distR="0" wp14:anchorId="0C8C493E" wp14:editId="58C501F9">
            <wp:extent cx="5757333" cy="228600"/>
            <wp:effectExtent l="0" t="0" r="0" b="0"/>
            <wp:docPr id="234569495" name="Рисунок 23456949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2489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40"/>
                    <a:srcRect t="27296" r="3750" b="53806"/>
                    <a:stretch/>
                  </pic:blipFill>
                  <pic:spPr bwMode="auto">
                    <a:xfrm>
                      <a:off x="0" y="0"/>
                      <a:ext cx="5758140" cy="228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0690C" w14:textId="5361BF93" w:rsidR="004239A6" w:rsidRPr="004239A6" w:rsidRDefault="004239A6" w:rsidP="004239A6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7708">
        <w:rPr>
          <w:noProof/>
        </w:rPr>
        <w:t>33</w:t>
      </w:r>
      <w:r>
        <w:fldChar w:fldCharType="end"/>
      </w:r>
      <w:r>
        <w:t xml:space="preserve"> – Место начала хранения введенного значения</w:t>
      </w:r>
    </w:p>
    <w:p w14:paraId="3C49B3E1" w14:textId="77777777" w:rsidR="004239A6" w:rsidRDefault="004239A6" w:rsidP="004239A6"/>
    <w:p w14:paraId="71D265BB" w14:textId="77777777" w:rsidR="004239A6" w:rsidRDefault="004239A6" w:rsidP="004239A6">
      <w:pPr>
        <w:pStyle w:val="af8"/>
      </w:pPr>
      <w:r w:rsidRPr="00D248B3">
        <w:rPr>
          <w:noProof/>
          <w:lang w:val="en-US"/>
        </w:rPr>
        <w:drawing>
          <wp:inline distT="0" distB="0" distL="0" distR="0" wp14:anchorId="2C85F38B" wp14:editId="6048373A">
            <wp:extent cx="6300470" cy="1983740"/>
            <wp:effectExtent l="0" t="0" r="5080" b="0"/>
            <wp:docPr id="1681361221" name="Рисунок 1" descr="Изображение выглядит как текст, Шриф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61221" name="Рисунок 1" descr="Изображение выглядит как текст, Шриф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C77A" w14:textId="520DDE07" w:rsidR="004239A6" w:rsidRDefault="004239A6" w:rsidP="004239A6">
      <w:pPr>
        <w:pStyle w:val="ad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7708">
        <w:rPr>
          <w:noProof/>
        </w:rPr>
        <w:t>34</w:t>
      </w:r>
      <w:r>
        <w:fldChar w:fldCharType="end"/>
      </w:r>
      <w:r>
        <w:t xml:space="preserve"> – Выбор для </w:t>
      </w:r>
      <w:r>
        <w:rPr>
          <w:lang w:val="en-US"/>
        </w:rPr>
        <w:t>ponce</w:t>
      </w:r>
    </w:p>
    <w:p w14:paraId="1BB4D09E" w14:textId="77777777" w:rsidR="004239A6" w:rsidRDefault="004239A6" w:rsidP="004239A6">
      <w:pPr>
        <w:pStyle w:val="af8"/>
      </w:pPr>
      <w:r w:rsidRPr="00D248B3">
        <w:rPr>
          <w:noProof/>
        </w:rPr>
        <w:drawing>
          <wp:inline distT="0" distB="0" distL="0" distR="0" wp14:anchorId="11ADBF3C" wp14:editId="63C4FE1B">
            <wp:extent cx="6027689" cy="168275"/>
            <wp:effectExtent l="0" t="0" r="0" b="3175"/>
            <wp:docPr id="1725213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13097" name=""/>
                    <pic:cNvPicPr/>
                  </pic:nvPicPr>
                  <pic:blipFill rotWithShape="1">
                    <a:blip r:embed="rId42"/>
                    <a:srcRect l="958" t="15080" r="3111" b="59875"/>
                    <a:stretch/>
                  </pic:blipFill>
                  <pic:spPr bwMode="auto">
                    <a:xfrm>
                      <a:off x="0" y="0"/>
                      <a:ext cx="6044166" cy="16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C28C6" w14:textId="179A6A38" w:rsidR="004239A6" w:rsidRDefault="004239A6" w:rsidP="004239A6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7708">
        <w:rPr>
          <w:noProof/>
        </w:rPr>
        <w:t>35</w:t>
      </w:r>
      <w:r>
        <w:fldChar w:fldCharType="end"/>
      </w:r>
      <w:r w:rsidRPr="004239A6">
        <w:t xml:space="preserve"> – </w:t>
      </w:r>
      <w:r>
        <w:t>Результат (+37 ниже)</w:t>
      </w:r>
    </w:p>
    <w:p w14:paraId="07227489" w14:textId="77777777" w:rsidR="004239A6" w:rsidRDefault="004239A6" w:rsidP="004239A6"/>
    <w:p w14:paraId="7C6DF2E6" w14:textId="4CF94124" w:rsidR="004239A6" w:rsidRDefault="004239A6" w:rsidP="004239A6">
      <w:r>
        <w:t xml:space="preserve">Далее необходимо вернуться, нажав синюю стрелочку, сделать один шаг </w:t>
      </w:r>
      <w:r>
        <w:rPr>
          <w:lang w:val="en-US"/>
        </w:rPr>
        <w:t>F</w:t>
      </w:r>
      <w:r w:rsidRPr="004239A6">
        <w:t>8</w:t>
      </w:r>
      <w:r>
        <w:t xml:space="preserve">, и дважды нажать на функцию, которая вызывает </w:t>
      </w:r>
      <w:r>
        <w:rPr>
          <w:lang w:val="en-US"/>
        </w:rPr>
        <w:t>call</w:t>
      </w:r>
      <w:r w:rsidRPr="004239A6">
        <w:t xml:space="preserve">. </w:t>
      </w:r>
      <w:r>
        <w:t>Далее нужно поставить точку останова и продолжить отладку зеленой стрелочкой.</w:t>
      </w:r>
    </w:p>
    <w:p w14:paraId="17E3ECFF" w14:textId="77777777" w:rsidR="004239A6" w:rsidRDefault="004239A6" w:rsidP="004239A6"/>
    <w:p w14:paraId="534B2A5F" w14:textId="77777777" w:rsidR="004239A6" w:rsidRDefault="004239A6" w:rsidP="004239A6">
      <w:pPr>
        <w:pStyle w:val="af8"/>
      </w:pPr>
      <w:r w:rsidRPr="00076428">
        <w:rPr>
          <w:noProof/>
        </w:rPr>
        <w:lastRenderedPageBreak/>
        <w:drawing>
          <wp:inline distT="0" distB="0" distL="0" distR="0" wp14:anchorId="3F9FCAB8" wp14:editId="27294A7C">
            <wp:extent cx="6300470" cy="1786255"/>
            <wp:effectExtent l="0" t="0" r="5080" b="4445"/>
            <wp:docPr id="793719532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19532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5E58" w14:textId="59B042F8" w:rsidR="004239A6" w:rsidRPr="004239A6" w:rsidRDefault="004239A6" w:rsidP="004239A6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7708">
        <w:rPr>
          <w:noProof/>
        </w:rPr>
        <w:t>36</w:t>
      </w:r>
      <w:r>
        <w:fldChar w:fldCharType="end"/>
      </w:r>
      <w:r>
        <w:t xml:space="preserve"> – Этап точки останова</w:t>
      </w:r>
    </w:p>
    <w:p w14:paraId="7B53BD47" w14:textId="77777777" w:rsidR="004239A6" w:rsidRPr="004239A6" w:rsidRDefault="004239A6" w:rsidP="004239A6"/>
    <w:p w14:paraId="02FAEEBA" w14:textId="4D5C629B" w:rsidR="004C32A7" w:rsidRPr="0006128B" w:rsidRDefault="004239A6" w:rsidP="00871BB8">
      <w:r>
        <w:t>Далее необходимо дойти до цикла предсказания пароля. Чтобы получить символ, необходимо на команде в этом цикле нажать на «</w:t>
      </w:r>
      <w:r>
        <w:rPr>
          <w:lang w:val="en-US"/>
        </w:rPr>
        <w:t>Negative</w:t>
      </w:r>
      <w:r>
        <w:t>…»</w:t>
      </w:r>
      <w:r w:rsidRPr="004239A6">
        <w:t xml:space="preserve"> </w:t>
      </w:r>
      <w:r w:rsidR="0006128B">
        <w:t xml:space="preserve">на этапе </w:t>
      </w:r>
      <w:proofErr w:type="spellStart"/>
      <w:r w:rsidR="0006128B">
        <w:t>джампа</w:t>
      </w:r>
      <w:proofErr w:type="spellEnd"/>
      <w:r w:rsidR="0006128B">
        <w:t xml:space="preserve"> </w:t>
      </w:r>
      <w:r>
        <w:t>и пройти по циклу, пока не получится пароль.</w:t>
      </w:r>
      <w:r w:rsidR="0006128B">
        <w:t xml:space="preserve"> </w:t>
      </w:r>
      <w:r w:rsidR="0006128B">
        <w:rPr>
          <w:lang w:val="en-US"/>
        </w:rPr>
        <w:t>Negative</w:t>
      </w:r>
      <w:r w:rsidR="0006128B" w:rsidRPr="0006128B">
        <w:t xml:space="preserve"> </w:t>
      </w:r>
      <w:r w:rsidR="0006128B">
        <w:t xml:space="preserve">значит, что мы отрицаем ветку, по которой программа намеренна пойти. </w:t>
      </w:r>
      <w:r w:rsidR="0006128B">
        <w:rPr>
          <w:lang w:val="en-US"/>
        </w:rPr>
        <w:t>Inject</w:t>
      </w:r>
      <w:r w:rsidR="0006128B" w:rsidRPr="0006128B">
        <w:t xml:space="preserve"> </w:t>
      </w:r>
      <w:r w:rsidR="0006128B">
        <w:t xml:space="preserve">– подбор </w:t>
      </w:r>
      <w:r w:rsidR="0006128B">
        <w:rPr>
          <w:lang w:val="en-US"/>
        </w:rPr>
        <w:t>ponce</w:t>
      </w:r>
      <w:r w:rsidR="0006128B" w:rsidRPr="0006128B">
        <w:t>’</w:t>
      </w:r>
      <w:r w:rsidR="0006128B">
        <w:t>ом символа, который должен быть для прохода по другой ветке.</w:t>
      </w:r>
    </w:p>
    <w:p w14:paraId="027E47DF" w14:textId="77777777" w:rsidR="004239A6" w:rsidRDefault="004C32A7" w:rsidP="004239A6">
      <w:pPr>
        <w:pStyle w:val="af8"/>
      </w:pPr>
      <w:r w:rsidRPr="004C32A7">
        <w:rPr>
          <w:lang w:val="en-US"/>
        </w:rPr>
        <w:lastRenderedPageBreak/>
        <w:drawing>
          <wp:inline distT="0" distB="0" distL="0" distR="0" wp14:anchorId="6F889AE1" wp14:editId="6B56992C">
            <wp:extent cx="4947541" cy="6985000"/>
            <wp:effectExtent l="0" t="0" r="5715" b="6350"/>
            <wp:docPr id="199684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421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6649" cy="699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5BD8" w14:textId="08A12D54" w:rsidR="004C32A7" w:rsidRDefault="004239A6" w:rsidP="004239A6">
      <w:pPr>
        <w:pStyle w:val="ad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7708">
        <w:rPr>
          <w:noProof/>
        </w:rPr>
        <w:t>37</w:t>
      </w:r>
      <w:r>
        <w:fldChar w:fldCharType="end"/>
      </w:r>
      <w:r>
        <w:t xml:space="preserve"> – Получение первого символа</w:t>
      </w:r>
    </w:p>
    <w:p w14:paraId="20128401" w14:textId="77777777" w:rsidR="004239A6" w:rsidRDefault="004C32A7" w:rsidP="004239A6">
      <w:pPr>
        <w:pStyle w:val="af8"/>
      </w:pPr>
      <w:r w:rsidRPr="004C32A7">
        <w:rPr>
          <w:lang w:val="en-US"/>
        </w:rPr>
        <w:lastRenderedPageBreak/>
        <w:drawing>
          <wp:inline distT="0" distB="0" distL="0" distR="0" wp14:anchorId="6F97B106" wp14:editId="448F1461">
            <wp:extent cx="6300470" cy="5680075"/>
            <wp:effectExtent l="0" t="0" r="5080" b="0"/>
            <wp:docPr id="2069351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5153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B909" w14:textId="31844579" w:rsidR="004C32A7" w:rsidRPr="004239A6" w:rsidRDefault="004239A6" w:rsidP="004239A6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7708">
        <w:rPr>
          <w:noProof/>
        </w:rPr>
        <w:t>38</w:t>
      </w:r>
      <w:r>
        <w:fldChar w:fldCharType="end"/>
      </w:r>
      <w:r>
        <w:t xml:space="preserve"> </w:t>
      </w:r>
      <w:r>
        <w:t>–</w:t>
      </w:r>
      <w:r>
        <w:t xml:space="preserve"> Необходимая команда для предсказания</w:t>
      </w:r>
    </w:p>
    <w:p w14:paraId="19471843" w14:textId="77777777" w:rsidR="004239A6" w:rsidRDefault="004C32A7" w:rsidP="00FA5BEF">
      <w:pPr>
        <w:pStyle w:val="af8"/>
      </w:pPr>
      <w:r w:rsidRPr="004C32A7">
        <w:rPr>
          <w:lang w:val="en-US"/>
        </w:rPr>
        <w:lastRenderedPageBreak/>
        <w:drawing>
          <wp:inline distT="0" distB="0" distL="0" distR="0" wp14:anchorId="5BB4E0CF" wp14:editId="684BA95E">
            <wp:extent cx="5104432" cy="7886700"/>
            <wp:effectExtent l="0" t="0" r="1270" b="0"/>
            <wp:docPr id="94007846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7846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5419" cy="78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0D0A" w14:textId="1FCFAE3E" w:rsidR="004C32A7" w:rsidRPr="00FA5BEF" w:rsidRDefault="004239A6" w:rsidP="004239A6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7708">
        <w:rPr>
          <w:noProof/>
        </w:rPr>
        <w:t>39</w:t>
      </w:r>
      <w:r>
        <w:fldChar w:fldCharType="end"/>
      </w:r>
      <w:r>
        <w:t xml:space="preserve"> – Получение второго символа</w:t>
      </w:r>
    </w:p>
    <w:p w14:paraId="535ED176" w14:textId="01DDC161" w:rsidR="00D248B3" w:rsidRPr="00FA5BEF" w:rsidRDefault="00D248B3" w:rsidP="00871BB8"/>
    <w:p w14:paraId="3E278A6D" w14:textId="37959E11" w:rsidR="00D248B3" w:rsidRPr="00FA5BEF" w:rsidRDefault="00D248B3" w:rsidP="00871BB8"/>
    <w:p w14:paraId="2523206A" w14:textId="029E713D" w:rsidR="00076428" w:rsidRDefault="00FA5BEF" w:rsidP="00FA5BEF">
      <w:pPr>
        <w:ind w:firstLine="0"/>
      </w:pPr>
      <w:r>
        <w:tab/>
        <w:t xml:space="preserve">Итоговый пароль: </w:t>
      </w:r>
      <w:r w:rsidRPr="00FA5BEF">
        <w:t>SuperSe`retBackdnnrP`rsvnrd0123456789d</w:t>
      </w:r>
    </w:p>
    <w:p w14:paraId="043A10C4" w14:textId="77777777" w:rsidR="00FA5BEF" w:rsidRDefault="00FA5BEF" w:rsidP="00FA5BEF">
      <w:pPr>
        <w:ind w:firstLine="0"/>
      </w:pPr>
    </w:p>
    <w:p w14:paraId="37BBCE3B" w14:textId="77777777" w:rsidR="00FA5BEF" w:rsidRDefault="00FA5BEF" w:rsidP="00FA5BEF">
      <w:pPr>
        <w:pStyle w:val="af8"/>
      </w:pPr>
      <w:r w:rsidRPr="00FA5BEF">
        <w:rPr>
          <w:lang w:val="en-US"/>
        </w:rPr>
        <w:drawing>
          <wp:inline distT="0" distB="0" distL="0" distR="0" wp14:anchorId="668D8CB7" wp14:editId="44872B68">
            <wp:extent cx="4635500" cy="1028700"/>
            <wp:effectExtent l="0" t="0" r="0" b="0"/>
            <wp:docPr id="202720300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0300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 rotWithShape="1">
                    <a:blip r:embed="rId47"/>
                    <a:srcRect l="2332" t="31852" r="3109" b="8148"/>
                    <a:stretch/>
                  </pic:blipFill>
                  <pic:spPr bwMode="auto">
                    <a:xfrm>
                      <a:off x="0" y="0"/>
                      <a:ext cx="4641134" cy="102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3CD92" w14:textId="6A3E12CE" w:rsidR="00FA5BEF" w:rsidRDefault="00FA5BEF" w:rsidP="0006128B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7708">
        <w:rPr>
          <w:noProof/>
        </w:rPr>
        <w:t>40</w:t>
      </w:r>
      <w:r>
        <w:fldChar w:fldCharType="end"/>
      </w:r>
      <w:r>
        <w:t xml:space="preserve"> – Успешный ввод пароля</w:t>
      </w:r>
    </w:p>
    <w:p w14:paraId="6B15C57A" w14:textId="77777777" w:rsidR="0006128B" w:rsidRPr="0006128B" w:rsidRDefault="0006128B" w:rsidP="0006128B"/>
    <w:p w14:paraId="254470CD" w14:textId="126E45EA" w:rsidR="00FA5BEF" w:rsidRDefault="00FA5BEF" w:rsidP="00FA5BEF">
      <w:r>
        <w:t>Далее был рассмотрен второй бинарный файл.</w:t>
      </w:r>
    </w:p>
    <w:p w14:paraId="66C6398C" w14:textId="77777777" w:rsidR="0056192D" w:rsidRDefault="0056192D" w:rsidP="00FA5BEF"/>
    <w:p w14:paraId="6BA9BE28" w14:textId="77777777" w:rsidR="0056192D" w:rsidRDefault="0056192D" w:rsidP="0056192D">
      <w:pPr>
        <w:keepNext/>
      </w:pPr>
      <w:r w:rsidRPr="0056192D">
        <w:drawing>
          <wp:inline distT="0" distB="0" distL="0" distR="0" wp14:anchorId="0968C18B" wp14:editId="19FF2839">
            <wp:extent cx="5401429" cy="2829320"/>
            <wp:effectExtent l="0" t="0" r="8890" b="9525"/>
            <wp:docPr id="1375017318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17318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B786" w14:textId="53D2703E" w:rsidR="0056192D" w:rsidRDefault="0056192D" w:rsidP="0056192D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7708">
        <w:rPr>
          <w:noProof/>
        </w:rPr>
        <w:t>41</w:t>
      </w:r>
      <w:r>
        <w:fldChar w:fldCharType="end"/>
      </w:r>
      <w:r>
        <w:t xml:space="preserve"> – Стартовое окно</w:t>
      </w:r>
    </w:p>
    <w:p w14:paraId="39FED06B" w14:textId="77777777" w:rsidR="0056192D" w:rsidRDefault="0056192D" w:rsidP="00FA5BEF"/>
    <w:p w14:paraId="5F24CD6A" w14:textId="77777777" w:rsidR="0056192D" w:rsidRPr="00700FEE" w:rsidRDefault="0056192D" w:rsidP="0056192D">
      <w:r>
        <w:t xml:space="preserve">Аналогично тому, как происходил </w:t>
      </w:r>
      <w:proofErr w:type="spellStart"/>
      <w:r>
        <w:t>патчинг</w:t>
      </w:r>
      <w:proofErr w:type="spellEnd"/>
      <w:r>
        <w:t xml:space="preserve"> в предыдущем файле, было найдено успешное завершение программы.</w:t>
      </w:r>
    </w:p>
    <w:p w14:paraId="1507967C" w14:textId="77777777" w:rsidR="0056192D" w:rsidRDefault="0056192D" w:rsidP="00FA5BEF"/>
    <w:p w14:paraId="6ED78A90" w14:textId="77777777" w:rsidR="00FA5BEF" w:rsidRDefault="00FA5BEF" w:rsidP="00FA5BEF"/>
    <w:p w14:paraId="646BAE95" w14:textId="77777777" w:rsidR="00700FEE" w:rsidRDefault="00FA5BEF" w:rsidP="00213555">
      <w:pPr>
        <w:pStyle w:val="af8"/>
      </w:pPr>
      <w:r w:rsidRPr="00213555">
        <w:lastRenderedPageBreak/>
        <w:drawing>
          <wp:inline distT="0" distB="0" distL="0" distR="0" wp14:anchorId="43EB999D" wp14:editId="20AD834C">
            <wp:extent cx="6300470" cy="2976245"/>
            <wp:effectExtent l="0" t="0" r="5080" b="0"/>
            <wp:docPr id="117807190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7190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4528" cy="29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24CF" w14:textId="0B57C8AF" w:rsidR="00700FEE" w:rsidRDefault="00700FEE" w:rsidP="00700FEE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7708">
        <w:rPr>
          <w:noProof/>
        </w:rPr>
        <w:t>42</w:t>
      </w:r>
      <w:r>
        <w:fldChar w:fldCharType="end"/>
      </w:r>
      <w:r>
        <w:t xml:space="preserve"> – Место вывода удачи или </w:t>
      </w:r>
      <w:proofErr w:type="spellStart"/>
      <w:r>
        <w:t>фэйла</w:t>
      </w:r>
      <w:proofErr w:type="spellEnd"/>
    </w:p>
    <w:p w14:paraId="1DE0FA69" w14:textId="77777777" w:rsidR="00700FEE" w:rsidRDefault="00700FEE" w:rsidP="0056192D">
      <w:pPr>
        <w:ind w:firstLine="0"/>
      </w:pPr>
    </w:p>
    <w:p w14:paraId="7A16F608" w14:textId="77777777" w:rsidR="00700FEE" w:rsidRDefault="00700FEE" w:rsidP="00700FEE">
      <w:pPr>
        <w:pStyle w:val="af8"/>
      </w:pPr>
      <w:r w:rsidRPr="008777F5">
        <w:rPr>
          <w:rFonts w:eastAsia="Times New Roman"/>
        </w:rPr>
        <w:drawing>
          <wp:inline distT="0" distB="0" distL="0" distR="0" wp14:anchorId="5F74754F" wp14:editId="4CDA3C13">
            <wp:extent cx="2311469" cy="1743075"/>
            <wp:effectExtent l="0" t="0" r="0" b="0"/>
            <wp:docPr id="157827887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7887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14046" cy="17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B37D" w14:textId="0BB46FB7" w:rsidR="00700FEE" w:rsidRPr="00700FEE" w:rsidRDefault="00700FEE" w:rsidP="00700FEE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7708">
        <w:rPr>
          <w:noProof/>
        </w:rPr>
        <w:t>43</w:t>
      </w:r>
      <w:r>
        <w:fldChar w:fldCharType="end"/>
      </w:r>
      <w:r>
        <w:t xml:space="preserve"> – Успешное завершение программы</w:t>
      </w:r>
    </w:p>
    <w:p w14:paraId="708890FC" w14:textId="77777777" w:rsidR="00FA5BEF" w:rsidRPr="00FA5BEF" w:rsidRDefault="00FA5BEF" w:rsidP="00FA5BEF">
      <w:pPr>
        <w:pStyle w:val="ad"/>
      </w:pPr>
    </w:p>
    <w:p w14:paraId="6FC6953B" w14:textId="77777777" w:rsidR="00C93DCC" w:rsidRPr="00C93DCC" w:rsidRDefault="00C93DCC" w:rsidP="00111FF9">
      <w:pPr>
        <w:pStyle w:val="a6"/>
      </w:pPr>
      <w:r>
        <w:t>Выводы</w:t>
      </w:r>
    </w:p>
    <w:p w14:paraId="7E83BACA" w14:textId="38B9AA56" w:rsidR="008F7987" w:rsidRDefault="00B436CF" w:rsidP="00FA5BEF">
      <w:pPr>
        <w:rPr>
          <w:rFonts w:cs="Times New Roman"/>
          <w:lang w:val="en-US"/>
        </w:rPr>
      </w:pPr>
      <w:r>
        <w:rPr>
          <w:rFonts w:eastAsia="Times New Roman" w:cs="Times New Roman"/>
        </w:rPr>
        <w:t>В ходе работы были изучены</w:t>
      </w:r>
      <w:r w:rsidRPr="00344960">
        <w:rPr>
          <w:rFonts w:eastAsia="Times New Roman" w:cs="Times New Roman"/>
        </w:rPr>
        <w:t xml:space="preserve"> </w:t>
      </w:r>
      <w:r w:rsidR="007E4125">
        <w:rPr>
          <w:rFonts w:cs="Times New Roman"/>
        </w:rPr>
        <w:t>методы защиты, применяемые во вредоносном программном обеспечении, и способы их обхода, а также методы анализа бинарного кода.</w:t>
      </w:r>
    </w:p>
    <w:p w14:paraId="69AC569A" w14:textId="77777777" w:rsidR="008F7987" w:rsidRDefault="008F7987" w:rsidP="007E4125">
      <w:pPr>
        <w:rPr>
          <w:rFonts w:cs="Times New Roman"/>
          <w:lang w:val="en-US"/>
        </w:rPr>
      </w:pPr>
    </w:p>
    <w:p w14:paraId="2E07C398" w14:textId="4618C5FA" w:rsidR="008F7987" w:rsidRPr="008F7987" w:rsidRDefault="008F7987" w:rsidP="007E4125">
      <w:pPr>
        <w:rPr>
          <w:rFonts w:cs="Times New Roman"/>
          <w:lang w:val="en-US"/>
        </w:rPr>
      </w:pPr>
    </w:p>
    <w:p w14:paraId="202F97F1" w14:textId="266D4BC6" w:rsidR="00B436CF" w:rsidRDefault="00B436CF" w:rsidP="00B436CF">
      <w:pPr>
        <w:suppressAutoHyphens/>
        <w:rPr>
          <w:rFonts w:eastAsia="Times New Roman" w:cs="Times New Roman"/>
        </w:rPr>
      </w:pPr>
    </w:p>
    <w:p w14:paraId="7C1DD68B" w14:textId="5CE4A92E" w:rsidR="00D740EB" w:rsidRPr="00D740EB" w:rsidRDefault="00D740EB" w:rsidP="0056470F">
      <w:pPr>
        <w:suppressAutoHyphens/>
      </w:pPr>
    </w:p>
    <w:p w14:paraId="1FBC848A" w14:textId="34196286" w:rsidR="00601F8B" w:rsidRDefault="00601F8B">
      <w:pPr>
        <w:spacing w:line="240" w:lineRule="auto"/>
        <w:ind w:firstLine="0"/>
        <w:rPr>
          <w:rFonts w:eastAsia="Times New Roman" w:cs="Times New Roman"/>
        </w:rPr>
      </w:pPr>
    </w:p>
    <w:sectPr w:rsidR="00601F8B" w:rsidSect="00D60F71">
      <w:footerReference w:type="default" r:id="rId51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1A3F5" w14:textId="77777777" w:rsidR="00E96CC9" w:rsidRPr="00D60F71" w:rsidRDefault="00E96CC9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4B93F46A" w14:textId="77777777" w:rsidR="00E96CC9" w:rsidRPr="00D60F71" w:rsidRDefault="00E96CC9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2173FE3" w14:textId="77777777" w:rsidR="00C93DCC" w:rsidRPr="00C53ADA" w:rsidRDefault="00C93DCC" w:rsidP="00C53ADA">
        <w:pPr>
          <w:pStyle w:val="afe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D740EB">
          <w:rPr>
            <w:noProof/>
            <w:sz w:val="24"/>
            <w:szCs w:val="24"/>
          </w:rPr>
          <w:t>4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53CB7" w14:textId="77777777" w:rsidR="00E96CC9" w:rsidRPr="00D60F71" w:rsidRDefault="00E96CC9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4B08A788" w14:textId="77777777" w:rsidR="00E96CC9" w:rsidRPr="00D60F71" w:rsidRDefault="00E96CC9" w:rsidP="00D60F71">
      <w:pPr>
        <w:pStyle w:val="ae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ED7AE6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000002"/>
    <w:multiLevelType w:val="multilevel"/>
    <w:tmpl w:val="62FA7D24"/>
    <w:name w:val="WW8Num2"/>
    <w:lvl w:ilvl="0">
      <w:start w:val="1"/>
      <w:numFmt w:val="none"/>
      <w:pStyle w:val="a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F"/>
    <w:multiLevelType w:val="multilevel"/>
    <w:tmpl w:val="DEB8CC4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4" w15:restartNumberingAfterBreak="0">
    <w:nsid w:val="00000011"/>
    <w:multiLevelType w:val="multilevel"/>
    <w:tmpl w:val="DC4027D4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5" w15:restartNumberingAfterBreak="0">
    <w:nsid w:val="01A715FA"/>
    <w:multiLevelType w:val="multilevel"/>
    <w:tmpl w:val="B2E811CC"/>
    <w:lvl w:ilvl="0">
      <w:start w:val="1"/>
      <w:numFmt w:val="decimal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6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8" w15:restartNumberingAfterBreak="0">
    <w:nsid w:val="09CC1AE9"/>
    <w:multiLevelType w:val="multilevel"/>
    <w:tmpl w:val="6F544936"/>
    <w:numStyleLink w:val="22"/>
  </w:abstractNum>
  <w:abstractNum w:abstractNumId="9" w15:restartNumberingAfterBreak="0">
    <w:nsid w:val="189C4FA4"/>
    <w:multiLevelType w:val="multilevel"/>
    <w:tmpl w:val="FBA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0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E1D7E0E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2" w15:restartNumberingAfterBreak="0">
    <w:nsid w:val="20906314"/>
    <w:multiLevelType w:val="multilevel"/>
    <w:tmpl w:val="6F544936"/>
    <w:numStyleLink w:val="22"/>
  </w:abstractNum>
  <w:abstractNum w:abstractNumId="13" w15:restartNumberingAfterBreak="0">
    <w:nsid w:val="23A653BB"/>
    <w:multiLevelType w:val="hybridMultilevel"/>
    <w:tmpl w:val="58C4C8F6"/>
    <w:lvl w:ilvl="0" w:tplc="FC8C2C18">
      <w:start w:val="1"/>
      <w:numFmt w:val="bullet"/>
      <w:pStyle w:val="a1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2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5" w15:restartNumberingAfterBreak="0">
    <w:nsid w:val="333F28D3"/>
    <w:multiLevelType w:val="multilevel"/>
    <w:tmpl w:val="761CAB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16" w15:restartNumberingAfterBreak="0">
    <w:nsid w:val="35303FE8"/>
    <w:multiLevelType w:val="hybridMultilevel"/>
    <w:tmpl w:val="D5BE56D8"/>
    <w:lvl w:ilvl="0" w:tplc="8424D2F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35500D25"/>
    <w:multiLevelType w:val="multilevel"/>
    <w:tmpl w:val="6F544936"/>
    <w:numStyleLink w:val="22"/>
  </w:abstractNum>
  <w:abstractNum w:abstractNumId="18" w15:restartNumberingAfterBreak="0">
    <w:nsid w:val="393E4326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9" w15:restartNumberingAfterBreak="0">
    <w:nsid w:val="443314AD"/>
    <w:multiLevelType w:val="multilevel"/>
    <w:tmpl w:val="458EEBE0"/>
    <w:lvl w:ilvl="0">
      <w:start w:val="1"/>
      <w:numFmt w:val="decimal"/>
      <w:pStyle w:val="a3"/>
      <w:suff w:val="space"/>
      <w:lvlText w:val="Рис.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8A57FB1"/>
    <w:multiLevelType w:val="multilevel"/>
    <w:tmpl w:val="6F544936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1" w15:restartNumberingAfterBreak="0">
    <w:nsid w:val="5A84311D"/>
    <w:multiLevelType w:val="hybridMultilevel"/>
    <w:tmpl w:val="C00C3CDC"/>
    <w:lvl w:ilvl="0" w:tplc="4AB684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5D123824"/>
    <w:multiLevelType w:val="hybridMultilevel"/>
    <w:tmpl w:val="D9EAA19A"/>
    <w:lvl w:ilvl="0" w:tplc="25F0B318">
      <w:start w:val="1"/>
      <w:numFmt w:val="decimal"/>
      <w:pStyle w:val="a4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5D9F6A40"/>
    <w:multiLevelType w:val="hybridMultilevel"/>
    <w:tmpl w:val="C29A0C2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4CA5EDA"/>
    <w:multiLevelType w:val="hybridMultilevel"/>
    <w:tmpl w:val="14AA015E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7FC70B2"/>
    <w:multiLevelType w:val="hybridMultilevel"/>
    <w:tmpl w:val="6F4C2824"/>
    <w:lvl w:ilvl="0" w:tplc="70526CC8">
      <w:start w:val="1"/>
      <w:numFmt w:val="decimal"/>
      <w:pStyle w:val="a5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7" w15:restartNumberingAfterBreak="0">
    <w:nsid w:val="6FDA5BC5"/>
    <w:multiLevelType w:val="multilevel"/>
    <w:tmpl w:val="BFD01092"/>
    <w:lvl w:ilvl="0">
      <w:start w:val="1"/>
      <w:numFmt w:val="decimal"/>
      <w:pStyle w:val="a6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FE325F8"/>
    <w:multiLevelType w:val="multilevel"/>
    <w:tmpl w:val="98C8DEDE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29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57630063">
    <w:abstractNumId w:val="15"/>
  </w:num>
  <w:num w:numId="2" w16cid:durableId="433670021">
    <w:abstractNumId w:val="28"/>
  </w:num>
  <w:num w:numId="3" w16cid:durableId="1345546987">
    <w:abstractNumId w:val="14"/>
  </w:num>
  <w:num w:numId="4" w16cid:durableId="1958752473">
    <w:abstractNumId w:val="1"/>
  </w:num>
  <w:num w:numId="5" w16cid:durableId="961156939">
    <w:abstractNumId w:val="29"/>
  </w:num>
  <w:num w:numId="6" w16cid:durableId="702444235">
    <w:abstractNumId w:val="20"/>
  </w:num>
  <w:num w:numId="7" w16cid:durableId="767000317">
    <w:abstractNumId w:val="7"/>
  </w:num>
  <w:num w:numId="8" w16cid:durableId="1302271044">
    <w:abstractNumId w:val="13"/>
  </w:num>
  <w:num w:numId="9" w16cid:durableId="523324766">
    <w:abstractNumId w:val="10"/>
  </w:num>
  <w:num w:numId="10" w16cid:durableId="1543328613">
    <w:abstractNumId w:val="22"/>
  </w:num>
  <w:num w:numId="11" w16cid:durableId="2064281280">
    <w:abstractNumId w:val="6"/>
  </w:num>
  <w:num w:numId="12" w16cid:durableId="617107820">
    <w:abstractNumId w:val="25"/>
  </w:num>
  <w:num w:numId="13" w16cid:durableId="880895860">
    <w:abstractNumId w:val="0"/>
  </w:num>
  <w:num w:numId="14" w16cid:durableId="1920942390">
    <w:abstractNumId w:val="26"/>
  </w:num>
  <w:num w:numId="15" w16cid:durableId="1067849417">
    <w:abstractNumId w:val="8"/>
  </w:num>
  <w:num w:numId="16" w16cid:durableId="1525364226">
    <w:abstractNumId w:val="17"/>
  </w:num>
  <w:num w:numId="17" w16cid:durableId="998577596">
    <w:abstractNumId w:val="12"/>
  </w:num>
  <w:num w:numId="18" w16cid:durableId="563373679">
    <w:abstractNumId w:val="9"/>
  </w:num>
  <w:num w:numId="19" w16cid:durableId="135688419">
    <w:abstractNumId w:val="24"/>
  </w:num>
  <w:num w:numId="20" w16cid:durableId="1132022910">
    <w:abstractNumId w:val="3"/>
  </w:num>
  <w:num w:numId="21" w16cid:durableId="1302731741">
    <w:abstractNumId w:val="4"/>
  </w:num>
  <w:num w:numId="22" w16cid:durableId="1768883599">
    <w:abstractNumId w:val="18"/>
  </w:num>
  <w:num w:numId="23" w16cid:durableId="426971476">
    <w:abstractNumId w:val="11"/>
  </w:num>
  <w:num w:numId="24" w16cid:durableId="2091731886">
    <w:abstractNumId w:val="2"/>
  </w:num>
  <w:num w:numId="25" w16cid:durableId="2039770543">
    <w:abstractNumId w:val="22"/>
    <w:lvlOverride w:ilvl="0">
      <w:startOverride w:val="1"/>
    </w:lvlOverride>
  </w:num>
  <w:num w:numId="26" w16cid:durableId="1714378193">
    <w:abstractNumId w:val="27"/>
  </w:num>
  <w:num w:numId="27" w16cid:durableId="753942700">
    <w:abstractNumId w:val="21"/>
  </w:num>
  <w:num w:numId="28" w16cid:durableId="1409308805">
    <w:abstractNumId w:val="5"/>
  </w:num>
  <w:num w:numId="29" w16cid:durableId="183422435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737705298">
    <w:abstractNumId w:val="19"/>
  </w:num>
  <w:num w:numId="31" w16cid:durableId="524634701">
    <w:abstractNumId w:val="16"/>
  </w:num>
  <w:num w:numId="32" w16cid:durableId="276373085">
    <w:abstractNumId w:val="2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 w:grammar="clean"/>
  <w:attachedTemplate r:id="rId1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960"/>
    <w:rsid w:val="000040AC"/>
    <w:rsid w:val="0000559F"/>
    <w:rsid w:val="00025991"/>
    <w:rsid w:val="00035294"/>
    <w:rsid w:val="00035C4C"/>
    <w:rsid w:val="0003656F"/>
    <w:rsid w:val="00036E77"/>
    <w:rsid w:val="00051931"/>
    <w:rsid w:val="0006128B"/>
    <w:rsid w:val="0006172D"/>
    <w:rsid w:val="00061E5C"/>
    <w:rsid w:val="00063A15"/>
    <w:rsid w:val="00064E8B"/>
    <w:rsid w:val="00076428"/>
    <w:rsid w:val="00090579"/>
    <w:rsid w:val="00095910"/>
    <w:rsid w:val="000B1F41"/>
    <w:rsid w:val="000B5D9C"/>
    <w:rsid w:val="000E5328"/>
    <w:rsid w:val="000F485A"/>
    <w:rsid w:val="000F71FD"/>
    <w:rsid w:val="00111FF9"/>
    <w:rsid w:val="00151BEC"/>
    <w:rsid w:val="00162375"/>
    <w:rsid w:val="001832F5"/>
    <w:rsid w:val="00187BA0"/>
    <w:rsid w:val="001A2C37"/>
    <w:rsid w:val="001B1B03"/>
    <w:rsid w:val="001B32F7"/>
    <w:rsid w:val="001D72D1"/>
    <w:rsid w:val="001E6E38"/>
    <w:rsid w:val="0020070E"/>
    <w:rsid w:val="00211A78"/>
    <w:rsid w:val="00213555"/>
    <w:rsid w:val="0022380E"/>
    <w:rsid w:val="00224FE8"/>
    <w:rsid w:val="00237987"/>
    <w:rsid w:val="002523D2"/>
    <w:rsid w:val="0025334A"/>
    <w:rsid w:val="00260C39"/>
    <w:rsid w:val="002632D6"/>
    <w:rsid w:val="00265FBC"/>
    <w:rsid w:val="002C46B9"/>
    <w:rsid w:val="002D1672"/>
    <w:rsid w:val="002D5C58"/>
    <w:rsid w:val="002D72F1"/>
    <w:rsid w:val="002E373A"/>
    <w:rsid w:val="002E7750"/>
    <w:rsid w:val="0030058A"/>
    <w:rsid w:val="0030071C"/>
    <w:rsid w:val="00302E60"/>
    <w:rsid w:val="00312B77"/>
    <w:rsid w:val="00321776"/>
    <w:rsid w:val="00327A23"/>
    <w:rsid w:val="00332480"/>
    <w:rsid w:val="00341A02"/>
    <w:rsid w:val="00344960"/>
    <w:rsid w:val="00346D3B"/>
    <w:rsid w:val="00371E39"/>
    <w:rsid w:val="0037417C"/>
    <w:rsid w:val="00374C59"/>
    <w:rsid w:val="00374D5F"/>
    <w:rsid w:val="00383C5C"/>
    <w:rsid w:val="00384ECC"/>
    <w:rsid w:val="0039182D"/>
    <w:rsid w:val="00395E78"/>
    <w:rsid w:val="003B2153"/>
    <w:rsid w:val="003B7418"/>
    <w:rsid w:val="003C218B"/>
    <w:rsid w:val="003D414E"/>
    <w:rsid w:val="003E4132"/>
    <w:rsid w:val="003E480D"/>
    <w:rsid w:val="003E4C7B"/>
    <w:rsid w:val="003E7554"/>
    <w:rsid w:val="003F274E"/>
    <w:rsid w:val="003F5CA2"/>
    <w:rsid w:val="0040046C"/>
    <w:rsid w:val="0040671E"/>
    <w:rsid w:val="004156CB"/>
    <w:rsid w:val="0042237E"/>
    <w:rsid w:val="004239A6"/>
    <w:rsid w:val="004329C7"/>
    <w:rsid w:val="00453CBA"/>
    <w:rsid w:val="004557D2"/>
    <w:rsid w:val="00456558"/>
    <w:rsid w:val="004636A5"/>
    <w:rsid w:val="00464D2E"/>
    <w:rsid w:val="00475C3D"/>
    <w:rsid w:val="00482C9B"/>
    <w:rsid w:val="00497F6F"/>
    <w:rsid w:val="004A5302"/>
    <w:rsid w:val="004B37E8"/>
    <w:rsid w:val="004B5CD2"/>
    <w:rsid w:val="004C32A7"/>
    <w:rsid w:val="004D6D91"/>
    <w:rsid w:val="004E1421"/>
    <w:rsid w:val="004F0686"/>
    <w:rsid w:val="004F270D"/>
    <w:rsid w:val="004F2A89"/>
    <w:rsid w:val="004F7F88"/>
    <w:rsid w:val="00506F69"/>
    <w:rsid w:val="00516DFF"/>
    <w:rsid w:val="00530CCB"/>
    <w:rsid w:val="00543F39"/>
    <w:rsid w:val="00544F2D"/>
    <w:rsid w:val="00554F6F"/>
    <w:rsid w:val="0056192D"/>
    <w:rsid w:val="0056470F"/>
    <w:rsid w:val="00573D32"/>
    <w:rsid w:val="0057482E"/>
    <w:rsid w:val="00575EC0"/>
    <w:rsid w:val="005812E6"/>
    <w:rsid w:val="005C07B4"/>
    <w:rsid w:val="005C2332"/>
    <w:rsid w:val="005D2800"/>
    <w:rsid w:val="005E265D"/>
    <w:rsid w:val="005E4F2A"/>
    <w:rsid w:val="005F5D88"/>
    <w:rsid w:val="00601F8B"/>
    <w:rsid w:val="00611762"/>
    <w:rsid w:val="0065364C"/>
    <w:rsid w:val="00656595"/>
    <w:rsid w:val="00664763"/>
    <w:rsid w:val="006652FF"/>
    <w:rsid w:val="00674524"/>
    <w:rsid w:val="006A5ACE"/>
    <w:rsid w:val="006B3E75"/>
    <w:rsid w:val="006B4CA3"/>
    <w:rsid w:val="006B4DD5"/>
    <w:rsid w:val="006C7A54"/>
    <w:rsid w:val="006D0E95"/>
    <w:rsid w:val="006E2B77"/>
    <w:rsid w:val="006E7B40"/>
    <w:rsid w:val="006F3CE1"/>
    <w:rsid w:val="006F5244"/>
    <w:rsid w:val="006F5F48"/>
    <w:rsid w:val="00700261"/>
    <w:rsid w:val="00700485"/>
    <w:rsid w:val="00700FEE"/>
    <w:rsid w:val="007043DE"/>
    <w:rsid w:val="00704AFC"/>
    <w:rsid w:val="0070592F"/>
    <w:rsid w:val="0071183B"/>
    <w:rsid w:val="007246FB"/>
    <w:rsid w:val="0075210F"/>
    <w:rsid w:val="00773594"/>
    <w:rsid w:val="0078465D"/>
    <w:rsid w:val="007930ED"/>
    <w:rsid w:val="007C35CD"/>
    <w:rsid w:val="007C378E"/>
    <w:rsid w:val="007D0609"/>
    <w:rsid w:val="007D3A85"/>
    <w:rsid w:val="007E0985"/>
    <w:rsid w:val="007E3B57"/>
    <w:rsid w:val="007E4125"/>
    <w:rsid w:val="008045D8"/>
    <w:rsid w:val="008110F2"/>
    <w:rsid w:val="008244CC"/>
    <w:rsid w:val="008302C7"/>
    <w:rsid w:val="00830F2D"/>
    <w:rsid w:val="008476E3"/>
    <w:rsid w:val="00853432"/>
    <w:rsid w:val="00856000"/>
    <w:rsid w:val="00870267"/>
    <w:rsid w:val="00871BB8"/>
    <w:rsid w:val="008777F5"/>
    <w:rsid w:val="008A0592"/>
    <w:rsid w:val="008A1EBA"/>
    <w:rsid w:val="008B1C72"/>
    <w:rsid w:val="008B4B04"/>
    <w:rsid w:val="008B6A2D"/>
    <w:rsid w:val="008C5193"/>
    <w:rsid w:val="008D6C4D"/>
    <w:rsid w:val="008F7987"/>
    <w:rsid w:val="00917645"/>
    <w:rsid w:val="00917D90"/>
    <w:rsid w:val="009205C8"/>
    <w:rsid w:val="00923E95"/>
    <w:rsid w:val="00925382"/>
    <w:rsid w:val="0093477C"/>
    <w:rsid w:val="009449EB"/>
    <w:rsid w:val="00961BBB"/>
    <w:rsid w:val="00983861"/>
    <w:rsid w:val="00985035"/>
    <w:rsid w:val="009A4BA1"/>
    <w:rsid w:val="009A58F5"/>
    <w:rsid w:val="009A77CB"/>
    <w:rsid w:val="009B1702"/>
    <w:rsid w:val="009B46E6"/>
    <w:rsid w:val="009C0CF1"/>
    <w:rsid w:val="009C60B6"/>
    <w:rsid w:val="009D0645"/>
    <w:rsid w:val="009F270C"/>
    <w:rsid w:val="009F5065"/>
    <w:rsid w:val="009F6B11"/>
    <w:rsid w:val="00A2111C"/>
    <w:rsid w:val="00A233A8"/>
    <w:rsid w:val="00A3089D"/>
    <w:rsid w:val="00A55732"/>
    <w:rsid w:val="00A64183"/>
    <w:rsid w:val="00A64B1F"/>
    <w:rsid w:val="00A67EE0"/>
    <w:rsid w:val="00A83DDA"/>
    <w:rsid w:val="00A91477"/>
    <w:rsid w:val="00A95BAF"/>
    <w:rsid w:val="00AA1256"/>
    <w:rsid w:val="00AD03E2"/>
    <w:rsid w:val="00AD22A5"/>
    <w:rsid w:val="00AE1D8A"/>
    <w:rsid w:val="00AE1FDE"/>
    <w:rsid w:val="00AE243B"/>
    <w:rsid w:val="00AE53D9"/>
    <w:rsid w:val="00B03E51"/>
    <w:rsid w:val="00B07ABE"/>
    <w:rsid w:val="00B13B4B"/>
    <w:rsid w:val="00B436CF"/>
    <w:rsid w:val="00B43D08"/>
    <w:rsid w:val="00B968FE"/>
    <w:rsid w:val="00BC55E3"/>
    <w:rsid w:val="00BD523A"/>
    <w:rsid w:val="00BE0ADB"/>
    <w:rsid w:val="00BE19C9"/>
    <w:rsid w:val="00BE1C48"/>
    <w:rsid w:val="00BE6E0C"/>
    <w:rsid w:val="00BF098D"/>
    <w:rsid w:val="00C1387D"/>
    <w:rsid w:val="00C174D6"/>
    <w:rsid w:val="00C212CE"/>
    <w:rsid w:val="00C32BC4"/>
    <w:rsid w:val="00C36F05"/>
    <w:rsid w:val="00C469D8"/>
    <w:rsid w:val="00C5031D"/>
    <w:rsid w:val="00C53ADA"/>
    <w:rsid w:val="00C6615B"/>
    <w:rsid w:val="00C77E41"/>
    <w:rsid w:val="00C83F3E"/>
    <w:rsid w:val="00C84B71"/>
    <w:rsid w:val="00C93DCC"/>
    <w:rsid w:val="00CD69E8"/>
    <w:rsid w:val="00D11C6B"/>
    <w:rsid w:val="00D139C3"/>
    <w:rsid w:val="00D248B3"/>
    <w:rsid w:val="00D24CF4"/>
    <w:rsid w:val="00D32446"/>
    <w:rsid w:val="00D335CB"/>
    <w:rsid w:val="00D42A42"/>
    <w:rsid w:val="00D51C5E"/>
    <w:rsid w:val="00D5217D"/>
    <w:rsid w:val="00D52829"/>
    <w:rsid w:val="00D60F71"/>
    <w:rsid w:val="00D740EB"/>
    <w:rsid w:val="00D83E8B"/>
    <w:rsid w:val="00DA1B1D"/>
    <w:rsid w:val="00DB66C1"/>
    <w:rsid w:val="00DC765E"/>
    <w:rsid w:val="00DE7708"/>
    <w:rsid w:val="00DF5478"/>
    <w:rsid w:val="00E13401"/>
    <w:rsid w:val="00E163EF"/>
    <w:rsid w:val="00E17601"/>
    <w:rsid w:val="00E24ECC"/>
    <w:rsid w:val="00E62509"/>
    <w:rsid w:val="00E675B9"/>
    <w:rsid w:val="00E74E57"/>
    <w:rsid w:val="00E752B8"/>
    <w:rsid w:val="00E802CE"/>
    <w:rsid w:val="00E80FFE"/>
    <w:rsid w:val="00E96CC9"/>
    <w:rsid w:val="00EC03D0"/>
    <w:rsid w:val="00EC06C5"/>
    <w:rsid w:val="00EC27AE"/>
    <w:rsid w:val="00EC5903"/>
    <w:rsid w:val="00EF4ADA"/>
    <w:rsid w:val="00F03722"/>
    <w:rsid w:val="00F1502F"/>
    <w:rsid w:val="00F2105D"/>
    <w:rsid w:val="00F463D3"/>
    <w:rsid w:val="00F52F00"/>
    <w:rsid w:val="00F570B7"/>
    <w:rsid w:val="00F611A3"/>
    <w:rsid w:val="00F67AC2"/>
    <w:rsid w:val="00F72418"/>
    <w:rsid w:val="00F72D85"/>
    <w:rsid w:val="00F7377D"/>
    <w:rsid w:val="00F74364"/>
    <w:rsid w:val="00F90009"/>
    <w:rsid w:val="00F91A1E"/>
    <w:rsid w:val="00FA32D6"/>
    <w:rsid w:val="00FA5BEF"/>
    <w:rsid w:val="00FB359E"/>
    <w:rsid w:val="00FB5D42"/>
    <w:rsid w:val="00FD1064"/>
    <w:rsid w:val="00FD498F"/>
    <w:rsid w:val="00FE2979"/>
    <w:rsid w:val="00FE7FAB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CC0B4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7">
    <w:name w:val="Normal"/>
    <w:qFormat/>
    <w:rsid w:val="00B436CF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7"/>
    <w:next w:val="a7"/>
    <w:link w:val="10"/>
    <w:uiPriority w:val="1"/>
    <w:qFormat/>
    <w:rsid w:val="00C53ADA"/>
    <w:pPr>
      <w:numPr>
        <w:numId w:val="7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7"/>
    <w:next w:val="a7"/>
    <w:link w:val="23"/>
    <w:uiPriority w:val="1"/>
    <w:qFormat/>
    <w:rsid w:val="00BE19C9"/>
    <w:pPr>
      <w:keepNext/>
      <w:numPr>
        <w:ilvl w:val="1"/>
        <w:numId w:val="7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7"/>
    <w:next w:val="a7"/>
    <w:link w:val="30"/>
    <w:uiPriority w:val="1"/>
    <w:qFormat/>
    <w:rsid w:val="00BE19C9"/>
    <w:pPr>
      <w:keepNext/>
      <w:numPr>
        <w:ilvl w:val="2"/>
        <w:numId w:val="7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7"/>
    <w:next w:val="a7"/>
    <w:link w:val="40"/>
    <w:uiPriority w:val="1"/>
    <w:qFormat/>
    <w:rsid w:val="00384ECC"/>
    <w:pPr>
      <w:keepNext/>
      <w:numPr>
        <w:ilvl w:val="3"/>
        <w:numId w:val="7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7"/>
    <w:next w:val="a7"/>
    <w:link w:val="50"/>
    <w:uiPriority w:val="1"/>
    <w:qFormat/>
    <w:rsid w:val="00384ECC"/>
    <w:pPr>
      <w:numPr>
        <w:ilvl w:val="4"/>
        <w:numId w:val="7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7"/>
    <w:next w:val="a7"/>
    <w:link w:val="60"/>
    <w:uiPriority w:val="5"/>
    <w:semiHidden/>
    <w:qFormat/>
    <w:locked/>
    <w:rsid w:val="00F52F00"/>
    <w:pPr>
      <w:numPr>
        <w:ilvl w:val="5"/>
        <w:numId w:val="7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7"/>
    <w:next w:val="a7"/>
    <w:link w:val="70"/>
    <w:uiPriority w:val="5"/>
    <w:semiHidden/>
    <w:qFormat/>
    <w:locked/>
    <w:rsid w:val="00F52F00"/>
    <w:pPr>
      <w:numPr>
        <w:ilvl w:val="6"/>
        <w:numId w:val="7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7"/>
    <w:next w:val="a7"/>
    <w:link w:val="80"/>
    <w:uiPriority w:val="5"/>
    <w:semiHidden/>
    <w:qFormat/>
    <w:locked/>
    <w:rsid w:val="00F52F00"/>
    <w:pPr>
      <w:numPr>
        <w:ilvl w:val="7"/>
        <w:numId w:val="7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7"/>
    <w:next w:val="a7"/>
    <w:link w:val="90"/>
    <w:uiPriority w:val="5"/>
    <w:semiHidden/>
    <w:qFormat/>
    <w:locked/>
    <w:rsid w:val="00F52F00"/>
    <w:pPr>
      <w:numPr>
        <w:ilvl w:val="8"/>
        <w:numId w:val="7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Title"/>
    <w:basedOn w:val="a7"/>
    <w:next w:val="a7"/>
    <w:link w:val="ac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d">
    <w:name w:val="Название рисунка"/>
    <w:basedOn w:val="a7"/>
    <w:next w:val="a7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e">
    <w:name w:val="Название таблицы"/>
    <w:basedOn w:val="a7"/>
    <w:next w:val="a7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c">
    <w:name w:val="Заголовок Знак"/>
    <w:basedOn w:val="a8"/>
    <w:link w:val="ab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f">
    <w:name w:val="Программный код"/>
    <w:basedOn w:val="a7"/>
    <w:next w:val="a7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f0">
    <w:name w:val="Текст внутри таблицы"/>
    <w:basedOn w:val="a7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8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8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8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8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8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8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8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8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8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2">
    <w:name w:val="НИР нумерованный список"/>
    <w:basedOn w:val="a7"/>
    <w:locked/>
    <w:rsid w:val="002E373A"/>
    <w:pPr>
      <w:numPr>
        <w:ilvl w:val="3"/>
        <w:numId w:val="3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7"/>
    <w:semiHidden/>
    <w:locked/>
    <w:rsid w:val="00985035"/>
    <w:pPr>
      <w:numPr>
        <w:numId w:val="5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f1">
    <w:name w:val="Intense Reference"/>
    <w:basedOn w:val="a8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7"/>
    <w:next w:val="a7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7"/>
    <w:next w:val="a7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7"/>
    <w:next w:val="a7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2">
    <w:name w:val="E-mail Signature"/>
    <w:basedOn w:val="a7"/>
    <w:link w:val="af3"/>
    <w:uiPriority w:val="99"/>
    <w:semiHidden/>
    <w:locked/>
    <w:rsid w:val="00F67AC2"/>
  </w:style>
  <w:style w:type="character" w:customStyle="1" w:styleId="af3">
    <w:name w:val="Электронная подпись Знак"/>
    <w:basedOn w:val="a8"/>
    <w:link w:val="af2"/>
    <w:uiPriority w:val="99"/>
    <w:semiHidden/>
    <w:rsid w:val="00F67AC2"/>
    <w:rPr>
      <w:rFonts w:eastAsiaTheme="minorEastAsia"/>
      <w:lang w:eastAsia="ru-RU"/>
    </w:rPr>
  </w:style>
  <w:style w:type="character" w:styleId="af4">
    <w:name w:val="Book Title"/>
    <w:basedOn w:val="a8"/>
    <w:uiPriority w:val="33"/>
    <w:semiHidden/>
    <w:locked/>
    <w:rsid w:val="00F67AC2"/>
    <w:rPr>
      <w:b/>
      <w:bCs/>
      <w:smallCaps/>
      <w:spacing w:val="5"/>
    </w:rPr>
  </w:style>
  <w:style w:type="character" w:styleId="af5">
    <w:name w:val="Subtle Reference"/>
    <w:basedOn w:val="a8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9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7"/>
    <w:uiPriority w:val="99"/>
    <w:semiHidden/>
    <w:locked/>
    <w:rsid w:val="00985035"/>
    <w:pPr>
      <w:numPr>
        <w:numId w:val="4"/>
      </w:numPr>
      <w:contextualSpacing/>
    </w:pPr>
  </w:style>
  <w:style w:type="paragraph" w:styleId="af6">
    <w:name w:val="List Paragraph"/>
    <w:basedOn w:val="a7"/>
    <w:uiPriority w:val="99"/>
    <w:qFormat/>
    <w:locked/>
    <w:rsid w:val="00F52F00"/>
    <w:pPr>
      <w:ind w:left="720"/>
      <w:contextualSpacing/>
    </w:pPr>
  </w:style>
  <w:style w:type="table" w:styleId="af7">
    <w:name w:val="Table Grid"/>
    <w:basedOn w:val="a9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8">
    <w:name w:val="Рисунок"/>
    <w:basedOn w:val="a7"/>
    <w:next w:val="ad"/>
    <w:qFormat/>
    <w:rsid w:val="00BE19C9"/>
    <w:pPr>
      <w:keepNext/>
      <w:ind w:firstLine="0"/>
      <w:jc w:val="center"/>
    </w:pPr>
  </w:style>
  <w:style w:type="paragraph" w:styleId="af9">
    <w:name w:val="Balloon Text"/>
    <w:basedOn w:val="a7"/>
    <w:link w:val="afa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b">
    <w:name w:val="Введение_заключение"/>
    <w:basedOn w:val="1"/>
    <w:next w:val="a7"/>
    <w:qFormat/>
    <w:rsid w:val="00F52F00"/>
    <w:pPr>
      <w:numPr>
        <w:numId w:val="0"/>
      </w:numPr>
      <w:jc w:val="center"/>
    </w:pPr>
  </w:style>
  <w:style w:type="character" w:customStyle="1" w:styleId="afa">
    <w:name w:val="Текст выноски Знак"/>
    <w:basedOn w:val="a8"/>
    <w:link w:val="af9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1">
    <w:name w:val="Список_ТИРЕ"/>
    <w:basedOn w:val="a7"/>
    <w:qFormat/>
    <w:rsid w:val="00384ECC"/>
    <w:pPr>
      <w:numPr>
        <w:numId w:val="8"/>
      </w:numPr>
      <w:ind w:left="0" w:firstLine="851"/>
    </w:pPr>
  </w:style>
  <w:style w:type="paragraph" w:customStyle="1" w:styleId="a0">
    <w:name w:val="Список_БУКВЫ"/>
    <w:basedOn w:val="a1"/>
    <w:qFormat/>
    <w:rsid w:val="00384ECC"/>
    <w:pPr>
      <w:numPr>
        <w:numId w:val="9"/>
      </w:numPr>
      <w:ind w:left="0" w:firstLine="851"/>
    </w:pPr>
  </w:style>
  <w:style w:type="paragraph" w:customStyle="1" w:styleId="a4">
    <w:name w:val="Список_ЦИФРЫ"/>
    <w:basedOn w:val="a0"/>
    <w:qFormat/>
    <w:rsid w:val="00384ECC"/>
    <w:pPr>
      <w:numPr>
        <w:numId w:val="10"/>
      </w:numPr>
      <w:ind w:left="0" w:firstLine="851"/>
    </w:pPr>
  </w:style>
  <w:style w:type="paragraph" w:customStyle="1" w:styleId="20">
    <w:name w:val="Список_2_уровня"/>
    <w:basedOn w:val="a0"/>
    <w:qFormat/>
    <w:rsid w:val="00384ECC"/>
    <w:pPr>
      <w:numPr>
        <w:numId w:val="11"/>
      </w:numPr>
      <w:ind w:left="0" w:firstLine="851"/>
    </w:pPr>
  </w:style>
  <w:style w:type="paragraph" w:customStyle="1" w:styleId="a5">
    <w:name w:val="Список источников"/>
    <w:basedOn w:val="a7"/>
    <w:qFormat/>
    <w:rsid w:val="00384ECC"/>
    <w:pPr>
      <w:numPr>
        <w:numId w:val="12"/>
      </w:numPr>
      <w:ind w:left="0" w:firstLine="851"/>
    </w:pPr>
  </w:style>
  <w:style w:type="paragraph" w:styleId="afc">
    <w:name w:val="header"/>
    <w:basedOn w:val="a7"/>
    <w:link w:val="afd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8"/>
    <w:link w:val="afc"/>
    <w:uiPriority w:val="99"/>
    <w:rsid w:val="00D60F71"/>
    <w:rPr>
      <w:rFonts w:ascii="Times New Roman" w:hAnsi="Times New Roman"/>
      <w:sz w:val="28"/>
    </w:rPr>
  </w:style>
  <w:style w:type="paragraph" w:styleId="afe">
    <w:name w:val="footer"/>
    <w:basedOn w:val="a7"/>
    <w:link w:val="aff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8"/>
    <w:link w:val="afe"/>
    <w:uiPriority w:val="99"/>
    <w:rsid w:val="00D60F71"/>
    <w:rPr>
      <w:rFonts w:ascii="Times New Roman" w:hAnsi="Times New Roman"/>
      <w:sz w:val="28"/>
    </w:rPr>
  </w:style>
  <w:style w:type="paragraph" w:styleId="aff0">
    <w:name w:val="Normal (Web)"/>
    <w:basedOn w:val="a7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f1">
    <w:name w:val="_Название рисунка"/>
    <w:basedOn w:val="aff2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3">
    <w:name w:val="_Рисунок"/>
    <w:basedOn w:val="a7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4"/>
      </w:numPr>
    </w:pPr>
  </w:style>
  <w:style w:type="paragraph" w:styleId="aff2">
    <w:name w:val="caption"/>
    <w:aliases w:val="Вставленный объект"/>
    <w:basedOn w:val="a7"/>
    <w:next w:val="a7"/>
    <w:link w:val="aff4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5">
    <w:name w:val="Hyperlink"/>
    <w:basedOn w:val="a8"/>
    <w:uiPriority w:val="99"/>
    <w:locked/>
    <w:rsid w:val="00917645"/>
    <w:rPr>
      <w:color w:val="0000FF" w:themeColor="hyperlink"/>
      <w:u w:val="single"/>
    </w:rPr>
  </w:style>
  <w:style w:type="character" w:customStyle="1" w:styleId="aff4">
    <w:name w:val="Название объекта Знак"/>
    <w:aliases w:val="Вставленный объект Знак"/>
    <w:link w:val="aff2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8"/>
    <w:link w:val="aff6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7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6">
    <w:name w:val="Body Text"/>
    <w:basedOn w:val="a7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8">
    <w:name w:val="Основной текст Знак"/>
    <w:basedOn w:val="a8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9">
    <w:name w:val="Подпись к картинке_"/>
    <w:basedOn w:val="a8"/>
    <w:link w:val="affa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a">
    <w:name w:val="Подпись к картинке"/>
    <w:basedOn w:val="a7"/>
    <w:link w:val="aff9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qFormat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8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7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b">
    <w:name w:val="Подпись к картинке + Курсив"/>
    <w:aliases w:val="Интервал 0 pt11"/>
    <w:basedOn w:val="aff9"/>
    <w:uiPriority w:val="99"/>
    <w:qFormat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styleId="affc">
    <w:name w:val="annotation reference"/>
    <w:basedOn w:val="a8"/>
    <w:uiPriority w:val="99"/>
    <w:semiHidden/>
    <w:unhideWhenUsed/>
    <w:locked/>
    <w:rsid w:val="004A5302"/>
    <w:rPr>
      <w:sz w:val="16"/>
      <w:szCs w:val="16"/>
    </w:rPr>
  </w:style>
  <w:style w:type="paragraph" w:styleId="affd">
    <w:name w:val="annotation text"/>
    <w:basedOn w:val="a7"/>
    <w:link w:val="affe"/>
    <w:uiPriority w:val="99"/>
    <w:semiHidden/>
    <w:unhideWhenUsed/>
    <w:locked/>
    <w:rsid w:val="004A5302"/>
    <w:pPr>
      <w:spacing w:line="240" w:lineRule="auto"/>
    </w:pPr>
    <w:rPr>
      <w:sz w:val="20"/>
      <w:szCs w:val="20"/>
    </w:rPr>
  </w:style>
  <w:style w:type="character" w:customStyle="1" w:styleId="affe">
    <w:name w:val="Текст примечания Знак"/>
    <w:basedOn w:val="a8"/>
    <w:link w:val="affd"/>
    <w:uiPriority w:val="99"/>
    <w:semiHidden/>
    <w:rsid w:val="004A5302"/>
    <w:rPr>
      <w:rFonts w:ascii="Times New Roman" w:hAnsi="Times New Roman"/>
      <w:sz w:val="20"/>
      <w:szCs w:val="20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locked/>
    <w:rsid w:val="004A5302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4A5302"/>
    <w:rPr>
      <w:rFonts w:ascii="Times New Roman" w:hAnsi="Times New Roman"/>
      <w:b/>
      <w:bCs/>
      <w:sz w:val="20"/>
      <w:szCs w:val="20"/>
    </w:rPr>
  </w:style>
  <w:style w:type="paragraph" w:customStyle="1" w:styleId="a3">
    <w:name w:val="Подпись рисунка"/>
    <w:basedOn w:val="a7"/>
    <w:next w:val="a7"/>
    <w:rsid w:val="00456558"/>
    <w:pPr>
      <w:numPr>
        <w:numId w:val="30"/>
      </w:numPr>
      <w:suppressAutoHyphens/>
      <w:jc w:val="center"/>
    </w:pPr>
  </w:style>
  <w:style w:type="character" w:styleId="afff1">
    <w:name w:val="Unresolved Mention"/>
    <w:basedOn w:val="a8"/>
    <w:uiPriority w:val="99"/>
    <w:semiHidden/>
    <w:unhideWhenUsed/>
    <w:rsid w:val="00374C59"/>
    <w:rPr>
      <w:color w:val="605E5C"/>
      <w:shd w:val="clear" w:color="auto" w:fill="E1DFDD"/>
    </w:rPr>
  </w:style>
  <w:style w:type="character" w:styleId="afff2">
    <w:name w:val="FollowedHyperlink"/>
    <w:basedOn w:val="a8"/>
    <w:uiPriority w:val="99"/>
    <w:semiHidden/>
    <w:unhideWhenUsed/>
    <w:locked/>
    <w:rsid w:val="00374C59"/>
    <w:rPr>
      <w:color w:val="800080" w:themeColor="followedHyperlink"/>
      <w:u w:val="single"/>
    </w:rPr>
  </w:style>
  <w:style w:type="paragraph" w:customStyle="1" w:styleId="afff3">
    <w:name w:val="Стиль Лабораторной"/>
    <w:basedOn w:val="a7"/>
    <w:link w:val="afff4"/>
    <w:qFormat/>
    <w:rsid w:val="002632D6"/>
    <w:pPr>
      <w:spacing w:line="240" w:lineRule="auto"/>
      <w:ind w:firstLine="0"/>
      <w:jc w:val="center"/>
    </w:pPr>
    <w:rPr>
      <w:b/>
      <w:sz w:val="32"/>
      <w:szCs w:val="32"/>
      <w:lang w:val="en-US"/>
    </w:rPr>
  </w:style>
  <w:style w:type="character" w:customStyle="1" w:styleId="afff4">
    <w:name w:val="Стиль Лабораторной Знак"/>
    <w:basedOn w:val="a8"/>
    <w:link w:val="afff3"/>
    <w:rsid w:val="002632D6"/>
    <w:rPr>
      <w:rFonts w:ascii="Times New Roman" w:hAnsi="Times New Roman"/>
      <w:b/>
      <w:sz w:val="32"/>
      <w:szCs w:val="32"/>
      <w:lang w:val="en-US"/>
    </w:rPr>
  </w:style>
  <w:style w:type="paragraph" w:customStyle="1" w:styleId="afff5">
    <w:name w:val="Тема лабораторной работы"/>
    <w:basedOn w:val="a7"/>
    <w:qFormat/>
    <w:rsid w:val="004D6D91"/>
    <w:pPr>
      <w:tabs>
        <w:tab w:val="num" w:pos="0"/>
      </w:tabs>
      <w:suppressAutoHyphens/>
      <w:spacing w:line="240" w:lineRule="auto"/>
      <w:ind w:firstLine="0"/>
      <w:jc w:val="center"/>
    </w:pPr>
    <w:rPr>
      <w:rFonts w:eastAsia="Times New Roman" w:cs="Times New Roman"/>
    </w:rPr>
  </w:style>
  <w:style w:type="paragraph" w:customStyle="1" w:styleId="afff6">
    <w:name w:val="МинОбрСПбПУ"/>
    <w:basedOn w:val="a7"/>
    <w:qFormat/>
    <w:rsid w:val="004D6D91"/>
    <w:pPr>
      <w:ind w:right="567"/>
      <w:jc w:val="center"/>
    </w:pPr>
    <w:rPr>
      <w:rFonts w:eastAsia="Times New Roman"/>
    </w:rPr>
  </w:style>
  <w:style w:type="paragraph" w:customStyle="1" w:styleId="afff7">
    <w:name w:val="Роспись"/>
    <w:basedOn w:val="af6"/>
    <w:qFormat/>
    <w:rsid w:val="00025991"/>
    <w:pPr>
      <w:tabs>
        <w:tab w:val="left" w:pos="4746"/>
        <w:tab w:val="left" w:pos="6840"/>
      </w:tabs>
      <w:spacing w:line="240" w:lineRule="auto"/>
      <w:ind w:left="851" w:firstLine="0"/>
      <w:jc w:val="left"/>
    </w:pPr>
    <w:rPr>
      <w:rFonts w:cs="Times New Roman"/>
      <w:i/>
      <w:sz w:val="22"/>
      <w:szCs w:val="22"/>
    </w:rPr>
  </w:style>
  <w:style w:type="paragraph" w:customStyle="1" w:styleId="41">
    <w:name w:val="Подпись4"/>
    <w:basedOn w:val="af6"/>
    <w:qFormat/>
    <w:rsid w:val="00025991"/>
    <w:pPr>
      <w:tabs>
        <w:tab w:val="left" w:pos="4746"/>
        <w:tab w:val="left" w:pos="6840"/>
      </w:tabs>
      <w:spacing w:line="240" w:lineRule="auto"/>
      <w:ind w:left="567" w:firstLine="0"/>
      <w:jc w:val="center"/>
    </w:pPr>
    <w:rPr>
      <w:rFonts w:cs="Times New Roman"/>
      <w:i/>
      <w:sz w:val="22"/>
      <w:szCs w:val="22"/>
    </w:rPr>
  </w:style>
  <w:style w:type="paragraph" w:customStyle="1" w:styleId="a">
    <w:name w:val="Кто_я"/>
    <w:basedOn w:val="af6"/>
    <w:qFormat/>
    <w:rsid w:val="00111FF9"/>
    <w:pPr>
      <w:numPr>
        <w:numId w:val="24"/>
      </w:numPr>
      <w:tabs>
        <w:tab w:val="clear" w:pos="0"/>
      </w:tabs>
      <w:spacing w:before="240" w:after="200" w:line="240" w:lineRule="auto"/>
      <w:ind w:left="567" w:firstLine="0"/>
      <w:jc w:val="right"/>
    </w:pPr>
    <w:rPr>
      <w:rFonts w:cs="Times New Roman"/>
    </w:rPr>
  </w:style>
  <w:style w:type="paragraph" w:customStyle="1" w:styleId="a6">
    <w:name w:val="Заголовок_пункта"/>
    <w:basedOn w:val="af6"/>
    <w:qFormat/>
    <w:rsid w:val="00111FF9"/>
    <w:pPr>
      <w:numPr>
        <w:numId w:val="26"/>
      </w:numPr>
      <w:suppressAutoHyphens/>
      <w:ind w:firstLine="419"/>
      <w:outlineLvl w:val="0"/>
    </w:pPr>
    <w:rPr>
      <w:rFonts w:eastAsia="Times New Roman" w:cs="Times New Roman"/>
      <w:b/>
    </w:rPr>
  </w:style>
  <w:style w:type="paragraph" w:customStyle="1" w:styleId="afff8">
    <w:name w:val="Заголовок_таблицы"/>
    <w:basedOn w:val="af0"/>
    <w:qFormat/>
    <w:rsid w:val="00111FF9"/>
    <w:rPr>
      <w:b/>
    </w:rPr>
  </w:style>
  <w:style w:type="paragraph" w:customStyle="1" w:styleId="afff9">
    <w:name w:val="Название_таблицы"/>
    <w:basedOn w:val="aff2"/>
    <w:qFormat/>
    <w:rsid w:val="0030071C"/>
    <w:pPr>
      <w:keepNext/>
      <w:jc w:val="left"/>
    </w:pPr>
    <w:rPr>
      <w:b w:val="0"/>
      <w:color w:val="000000" w:themeColor="text1"/>
      <w:sz w:val="28"/>
    </w:rPr>
  </w:style>
  <w:style w:type="paragraph" w:customStyle="1" w:styleId="afffa">
    <w:name w:val="Название_рисунка"/>
    <w:basedOn w:val="aff2"/>
    <w:qFormat/>
    <w:rsid w:val="0030071C"/>
    <w:pPr>
      <w:jc w:val="center"/>
    </w:pPr>
    <w:rPr>
      <w:b w:val="0"/>
      <w:color w:val="000000" w:themeColor="text1"/>
      <w:sz w:val="28"/>
    </w:rPr>
  </w:style>
  <w:style w:type="paragraph" w:styleId="afffb">
    <w:name w:val="Intense Quote"/>
    <w:basedOn w:val="a7"/>
    <w:next w:val="a7"/>
    <w:link w:val="afffc"/>
    <w:uiPriority w:val="30"/>
    <w:locked/>
    <w:rsid w:val="00D335C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c">
    <w:name w:val="Выделенная цитата Знак"/>
    <w:basedOn w:val="a8"/>
    <w:link w:val="afffb"/>
    <w:uiPriority w:val="30"/>
    <w:rsid w:val="00D335CB"/>
    <w:rPr>
      <w:rFonts w:ascii="Times New Roman" w:hAnsi="Times New Roman"/>
      <w:i/>
      <w:iCs/>
      <w:color w:val="4F81BD" w:themeColor="accent1"/>
      <w:sz w:val="28"/>
      <w:szCs w:val="28"/>
    </w:rPr>
  </w:style>
  <w:style w:type="paragraph" w:customStyle="1" w:styleId="afffd">
    <w:name w:val="АААААААААА"/>
    <w:basedOn w:val="a7"/>
    <w:qFormat/>
    <w:rsid w:val="00D335CB"/>
    <w:pPr>
      <w:spacing w:line="240" w:lineRule="auto"/>
    </w:pPr>
    <w:rPr>
      <w:rFonts w:eastAsia="Times New Roman" w:cs="Times New Roman"/>
      <w:b/>
    </w:rPr>
  </w:style>
  <w:style w:type="character" w:styleId="afffe">
    <w:name w:val="Subtle Emphasis"/>
    <w:basedOn w:val="a8"/>
    <w:uiPriority w:val="99"/>
    <w:locked/>
    <w:rsid w:val="0057482E"/>
    <w:rPr>
      <w:i/>
      <w:iCs/>
      <w:color w:val="404040" w:themeColor="text1" w:themeTint="BF"/>
    </w:rPr>
  </w:style>
  <w:style w:type="character" w:customStyle="1" w:styleId="affff">
    <w:name w:val="Основного текста Знак"/>
    <w:basedOn w:val="a8"/>
    <w:link w:val="affff0"/>
    <w:locked/>
    <w:rsid w:val="002D72F1"/>
    <w:rPr>
      <w:rFonts w:ascii="Times New Roman" w:eastAsia="Times New Roman" w:hAnsi="Times New Roman" w:cs="Times New Roman"/>
      <w:sz w:val="28"/>
      <w:szCs w:val="28"/>
    </w:rPr>
  </w:style>
  <w:style w:type="paragraph" w:customStyle="1" w:styleId="affff0">
    <w:name w:val="Основного текста"/>
    <w:basedOn w:val="a7"/>
    <w:link w:val="affff"/>
    <w:qFormat/>
    <w:rsid w:val="002D72F1"/>
    <w:pPr>
      <w:suppressAutoHyphens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1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45086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3734468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830197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52584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7823057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37268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38663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80629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8648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8890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5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nav\OneDrive\&#1044;&#1086;&#1082;&#1091;&#1084;&#1077;&#1085;&#1090;&#1099;\&#1053;&#1072;&#1089;&#1090;&#1088;&#1072;&#1080;&#1074;&#1072;&#1077;&#1084;&#1099;&#1077;%20&#1096;&#1072;&#1073;&#1083;&#1086;&#1085;&#1099;%20Office\report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89E52C-15FD-4335-8A49-57FD7BB9C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report.dotx</Template>
  <TotalTime>0</TotalTime>
  <Pages>21</Pages>
  <Words>1193</Words>
  <Characters>6805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2023-09-22T12:24:00Z</dcterms:created>
  <dcterms:modified xsi:type="dcterms:W3CDTF">2023-12-22T10:40:00Z</dcterms:modified>
</cp:coreProperties>
</file>